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3E5E11" w14:textId="77777777" w:rsidR="00273530" w:rsidRDefault="00795988">
      <w:pPr>
        <w:pStyle w:val="Heading1"/>
      </w:pPr>
      <w:r>
        <w:t>My legal obligations app – what do I need to do</w:t>
      </w:r>
    </w:p>
    <w:p w14:paraId="610B40F0" w14:textId="182EAD99" w:rsidR="009E6451" w:rsidRDefault="009E6451" w:rsidP="009E6451">
      <w:r>
        <w:t>Current issues</w:t>
      </w:r>
    </w:p>
    <w:p w14:paraId="110DDB96" w14:textId="4E9D9322" w:rsidR="004E187D" w:rsidRDefault="004E187D" w:rsidP="004624C7">
      <w:pPr>
        <w:pStyle w:val="ListParagraph"/>
        <w:numPr>
          <w:ilvl w:val="0"/>
          <w:numId w:val="11"/>
        </w:numPr>
      </w:pPr>
      <w:r>
        <w:t xml:space="preserve">How do I make it look </w:t>
      </w:r>
      <w:proofErr w:type="spellStart"/>
      <w:r>
        <w:t>prettyHow</w:t>
      </w:r>
      <w:proofErr w:type="spellEnd"/>
      <w:r>
        <w:t xml:space="preserve"> do I get all the pages in the right order -  look at Jack’s notes for the </w:t>
      </w:r>
      <w:proofErr w:type="gramStart"/>
      <w:r>
        <w:t>routes.</w:t>
      </w:r>
      <w:proofErr w:type="gramEnd"/>
      <w:r>
        <w:t xml:space="preserve"> </w:t>
      </w:r>
    </w:p>
    <w:p w14:paraId="0E2265DB" w14:textId="33100410" w:rsidR="00697B82" w:rsidRDefault="00697B82" w:rsidP="004624C7">
      <w:pPr>
        <w:pStyle w:val="ListParagraph"/>
        <w:numPr>
          <w:ilvl w:val="0"/>
          <w:numId w:val="11"/>
        </w:numPr>
      </w:pPr>
      <w:r>
        <w:t xml:space="preserve">passing the </w:t>
      </w:r>
      <w:proofErr w:type="spellStart"/>
      <w:r>
        <w:t>params</w:t>
      </w:r>
      <w:proofErr w:type="spellEnd"/>
      <w:r>
        <w:t xml:space="preserve"> number into the page after new </w:t>
      </w:r>
      <w:proofErr w:type="spellStart"/>
      <w:r>
        <w:t>entites</w:t>
      </w:r>
      <w:proofErr w:type="spellEnd"/>
      <w:r>
        <w:t xml:space="preserve"> – the show page</w:t>
      </w:r>
    </w:p>
    <w:p w14:paraId="4E4742D7" w14:textId="77777777" w:rsidR="00FD7199" w:rsidRDefault="00FD7199" w:rsidP="00EF616E"/>
    <w:p w14:paraId="1991EF3D" w14:textId="77777777" w:rsidR="000211DA" w:rsidRDefault="000211DA" w:rsidP="00FD7199">
      <w:pPr>
        <w:ind w:left="1440"/>
      </w:pPr>
    </w:p>
    <w:p w14:paraId="0E93A8D7" w14:textId="77777777" w:rsidR="000211DA" w:rsidRDefault="000211DA" w:rsidP="00FD7199">
      <w:pPr>
        <w:ind w:left="1440"/>
      </w:pPr>
    </w:p>
    <w:p w14:paraId="51C103FD" w14:textId="77777777" w:rsidR="000211DA" w:rsidRDefault="000211DA" w:rsidP="00FD7199">
      <w:pPr>
        <w:ind w:left="1440"/>
      </w:pPr>
    </w:p>
    <w:p w14:paraId="58103F3C" w14:textId="77777777" w:rsidR="00FD7199" w:rsidRDefault="00FD7199" w:rsidP="00FD7199"/>
    <w:p w14:paraId="0256B8D7" w14:textId="77777777" w:rsidR="00FD7199" w:rsidRDefault="00FD7199" w:rsidP="00FD7199"/>
    <w:p w14:paraId="32043647" w14:textId="5896176F" w:rsidR="004E187D" w:rsidRDefault="004E187D" w:rsidP="004E187D">
      <w:pPr>
        <w:pStyle w:val="ListParagraph"/>
        <w:numPr>
          <w:ilvl w:val="0"/>
          <w:numId w:val="11"/>
        </w:numPr>
      </w:pPr>
      <w:r>
        <w:t xml:space="preserve">How do I enable a person to select from a pre-filled list of </w:t>
      </w:r>
      <w:proofErr w:type="gramStart"/>
      <w:r>
        <w:t>entities,  when</w:t>
      </w:r>
      <w:proofErr w:type="gramEnd"/>
      <w:r>
        <w:t xml:space="preserve"> they are selecting tasks.</w:t>
      </w:r>
    </w:p>
    <w:p w14:paraId="5CA2474C" w14:textId="77777777" w:rsidR="004E187D" w:rsidRDefault="004E187D" w:rsidP="004E187D">
      <w:pPr>
        <w:pStyle w:val="ListParagraph"/>
        <w:numPr>
          <w:ilvl w:val="0"/>
          <w:numId w:val="11"/>
        </w:numPr>
      </w:pPr>
    </w:p>
    <w:p w14:paraId="07C71F44" w14:textId="77777777" w:rsidR="009E6451" w:rsidRPr="009E6451" w:rsidRDefault="009E6451" w:rsidP="009E6451"/>
    <w:p w14:paraId="1FAB6162" w14:textId="77777777" w:rsidR="00273530" w:rsidRDefault="00795988" w:rsidP="00261E57">
      <w:pPr>
        <w:pStyle w:val="Heading1"/>
      </w:pPr>
      <w:r>
        <w:t>Database side</w:t>
      </w:r>
      <w:bookmarkStart w:id="0" w:name="_GoBack"/>
      <w:bookmarkEnd w:id="0"/>
    </w:p>
    <w:p w14:paraId="0CC3B0B7" w14:textId="77777777" w:rsidR="00795988" w:rsidRDefault="00795988" w:rsidP="00261E57">
      <w:pPr>
        <w:pStyle w:val="Heading2"/>
      </w:pPr>
      <w:r>
        <w:t>Create the following tables</w:t>
      </w:r>
    </w:p>
    <w:p w14:paraId="4A5F143A" w14:textId="77777777" w:rsidR="00795988" w:rsidRDefault="00795988" w:rsidP="004B4027">
      <w:pPr>
        <w:pStyle w:val="ListNumber"/>
      </w:pPr>
      <w:r w:rsidRPr="004B4027">
        <w:t>Legal</w:t>
      </w:r>
      <w:r>
        <w:t xml:space="preserve"> </w:t>
      </w:r>
      <w:proofErr w:type="spellStart"/>
      <w:r>
        <w:t>obs</w:t>
      </w:r>
      <w:proofErr w:type="spellEnd"/>
      <w:r>
        <w:t xml:space="preserve"> model</w:t>
      </w:r>
    </w:p>
    <w:p w14:paraId="3C97D44E" w14:textId="77777777" w:rsidR="00795988" w:rsidRDefault="00795988" w:rsidP="004B4027">
      <w:pPr>
        <w:pStyle w:val="ListNumber"/>
        <w:numPr>
          <w:ilvl w:val="1"/>
          <w:numId w:val="4"/>
        </w:numPr>
      </w:pPr>
      <w:r>
        <w:t>Entity</w:t>
      </w:r>
    </w:p>
    <w:p w14:paraId="27B88902" w14:textId="77777777" w:rsidR="00795988" w:rsidRDefault="00795988" w:rsidP="004B4027">
      <w:pPr>
        <w:pStyle w:val="ListNumber"/>
        <w:numPr>
          <w:ilvl w:val="1"/>
          <w:numId w:val="4"/>
        </w:numPr>
      </w:pPr>
      <w:r>
        <w:t>Name</w:t>
      </w:r>
    </w:p>
    <w:p w14:paraId="6D6CCEF1" w14:textId="77777777" w:rsidR="00795988" w:rsidRDefault="00795988" w:rsidP="004B4027">
      <w:pPr>
        <w:pStyle w:val="ListNumber"/>
        <w:numPr>
          <w:ilvl w:val="1"/>
          <w:numId w:val="4"/>
        </w:numPr>
      </w:pPr>
      <w:r>
        <w:t>ACN</w:t>
      </w:r>
    </w:p>
    <w:p w14:paraId="024BDCC1" w14:textId="77777777" w:rsidR="00795988" w:rsidRDefault="00795988" w:rsidP="004B4027">
      <w:pPr>
        <w:pStyle w:val="ListNumber"/>
        <w:numPr>
          <w:ilvl w:val="1"/>
          <w:numId w:val="4"/>
        </w:numPr>
      </w:pPr>
      <w:r>
        <w:lastRenderedPageBreak/>
        <w:t>Key contact</w:t>
      </w:r>
    </w:p>
    <w:p w14:paraId="33608C7D" w14:textId="77777777" w:rsidR="00795988" w:rsidRDefault="00795988" w:rsidP="004B4027">
      <w:pPr>
        <w:pStyle w:val="ListNumber"/>
        <w:numPr>
          <w:ilvl w:val="1"/>
          <w:numId w:val="4"/>
        </w:numPr>
      </w:pPr>
      <w:r>
        <w:t>Address</w:t>
      </w:r>
    </w:p>
    <w:p w14:paraId="19FA6FFB" w14:textId="77777777" w:rsidR="00795988" w:rsidRDefault="00795988" w:rsidP="004B4027">
      <w:pPr>
        <w:pStyle w:val="ListNumber"/>
      </w:pPr>
      <w:r>
        <w:t>agreement:</w:t>
      </w:r>
    </w:p>
    <w:p w14:paraId="37A6AF20" w14:textId="77777777" w:rsidR="00795988" w:rsidRDefault="00795988" w:rsidP="004B4027">
      <w:pPr>
        <w:pStyle w:val="ListNumber"/>
        <w:numPr>
          <w:ilvl w:val="1"/>
          <w:numId w:val="4"/>
        </w:numPr>
      </w:pPr>
      <w:proofErr w:type="spellStart"/>
      <w:r>
        <w:t>Agreement_name</w:t>
      </w:r>
      <w:proofErr w:type="spellEnd"/>
    </w:p>
    <w:p w14:paraId="10992848" w14:textId="77777777" w:rsidR="00795988" w:rsidRDefault="00795988" w:rsidP="004B4027">
      <w:pPr>
        <w:pStyle w:val="ListNumber"/>
        <w:numPr>
          <w:ilvl w:val="1"/>
          <w:numId w:val="4"/>
        </w:numPr>
      </w:pPr>
      <w:proofErr w:type="spellStart"/>
      <w:r>
        <w:t>Agreement_date</w:t>
      </w:r>
      <w:proofErr w:type="spellEnd"/>
    </w:p>
    <w:p w14:paraId="5EAB1AD6" w14:textId="77777777" w:rsidR="00795988" w:rsidRDefault="00795988" w:rsidP="004B4027">
      <w:pPr>
        <w:pStyle w:val="ListNumber"/>
      </w:pPr>
      <w:r>
        <w:t>clause</w:t>
      </w:r>
    </w:p>
    <w:p w14:paraId="653164EC" w14:textId="77777777" w:rsidR="00795988" w:rsidRDefault="00795988" w:rsidP="004B4027">
      <w:pPr>
        <w:pStyle w:val="ListNumber"/>
        <w:numPr>
          <w:ilvl w:val="1"/>
          <w:numId w:val="4"/>
        </w:numPr>
      </w:pPr>
      <w:r>
        <w:t>clause text</w:t>
      </w:r>
    </w:p>
    <w:p w14:paraId="32F9A221" w14:textId="77777777" w:rsidR="00795988" w:rsidRDefault="00795988" w:rsidP="004B4027">
      <w:pPr>
        <w:pStyle w:val="ListNumber"/>
        <w:numPr>
          <w:ilvl w:val="1"/>
          <w:numId w:val="4"/>
        </w:numPr>
      </w:pPr>
      <w:r>
        <w:t xml:space="preserve">clause description – validate </w:t>
      </w:r>
      <w:proofErr w:type="spellStart"/>
      <w:r>
        <w:t>performative</w:t>
      </w:r>
      <w:proofErr w:type="spellEnd"/>
      <w:r>
        <w:t xml:space="preserve"> or protective</w:t>
      </w:r>
    </w:p>
    <w:p w14:paraId="2DCD9126" w14:textId="77777777" w:rsidR="00795988" w:rsidRDefault="00795988" w:rsidP="004B4027">
      <w:pPr>
        <w:pStyle w:val="ListNumber"/>
      </w:pPr>
      <w:r>
        <w:t>task:</w:t>
      </w:r>
    </w:p>
    <w:p w14:paraId="42462B62" w14:textId="77777777" w:rsidR="00795988" w:rsidRDefault="00795988" w:rsidP="004B4027">
      <w:pPr>
        <w:pStyle w:val="ListNumber"/>
        <w:numPr>
          <w:ilvl w:val="1"/>
          <w:numId w:val="4"/>
        </w:numPr>
      </w:pPr>
      <w:r>
        <w:t xml:space="preserve">task description </w:t>
      </w:r>
    </w:p>
    <w:p w14:paraId="18FB1A82" w14:textId="77777777" w:rsidR="00795988" w:rsidRDefault="00795988" w:rsidP="004B4027">
      <w:pPr>
        <w:pStyle w:val="ListNumber"/>
        <w:numPr>
          <w:ilvl w:val="1"/>
          <w:numId w:val="4"/>
        </w:numPr>
      </w:pPr>
      <w:r>
        <w:t>due date</w:t>
      </w:r>
    </w:p>
    <w:p w14:paraId="7434A0C6" w14:textId="77777777" w:rsidR="00795988" w:rsidRDefault="00795988" w:rsidP="004B4027">
      <w:pPr>
        <w:pStyle w:val="ListNumber"/>
        <w:numPr>
          <w:ilvl w:val="1"/>
          <w:numId w:val="4"/>
        </w:numPr>
      </w:pPr>
      <w:r>
        <w:t>[</w:t>
      </w:r>
      <w:r w:rsidRPr="00795988">
        <w:rPr>
          <w:i/>
        </w:rPr>
        <w:t>Assume for now that only one legal due date</w:t>
      </w:r>
      <w:r>
        <w:t>]</w:t>
      </w:r>
    </w:p>
    <w:p w14:paraId="2208CAEF" w14:textId="77777777" w:rsidR="00795988" w:rsidRDefault="00795988" w:rsidP="004B4027">
      <w:pPr>
        <w:pStyle w:val="ListNumber"/>
      </w:pPr>
      <w:r>
        <w:t>User model:</w:t>
      </w:r>
    </w:p>
    <w:p w14:paraId="465E082B" w14:textId="77777777" w:rsidR="00795988" w:rsidRDefault="00795988" w:rsidP="004B4027">
      <w:pPr>
        <w:pStyle w:val="ListNumber"/>
        <w:numPr>
          <w:ilvl w:val="1"/>
          <w:numId w:val="4"/>
        </w:numPr>
      </w:pPr>
      <w:r>
        <w:t>user</w:t>
      </w:r>
    </w:p>
    <w:p w14:paraId="206C2F31" w14:textId="77777777" w:rsidR="00795988" w:rsidRDefault="00795988" w:rsidP="004B4027">
      <w:pPr>
        <w:pStyle w:val="ListNumber"/>
        <w:numPr>
          <w:ilvl w:val="1"/>
          <w:numId w:val="4"/>
        </w:numPr>
      </w:pPr>
      <w:r>
        <w:t>name</w:t>
      </w:r>
    </w:p>
    <w:p w14:paraId="715B2EE8" w14:textId="77777777" w:rsidR="00795988" w:rsidRDefault="00795988" w:rsidP="00261E57">
      <w:pPr>
        <w:pStyle w:val="Heading2"/>
      </w:pPr>
      <w:r>
        <w:lastRenderedPageBreak/>
        <w:t>Create the relationships between the various tables</w:t>
      </w:r>
    </w:p>
    <w:p w14:paraId="52237EC1" w14:textId="77777777" w:rsidR="00795988" w:rsidRDefault="00261E57" w:rsidP="00795988">
      <w:r>
        <w:rPr>
          <w:noProof/>
          <w:lang w:eastAsia="en-US"/>
        </w:rPr>
        <w:drawing>
          <wp:inline distT="0" distB="0" distL="0" distR="0" wp14:anchorId="101AE3C4" wp14:editId="72A09C42">
            <wp:extent cx="6276269" cy="4574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20262" r="6838" b="12198"/>
                    <a:stretch/>
                  </pic:blipFill>
                  <pic:spPr bwMode="auto">
                    <a:xfrm>
                      <a:off x="0" y="0"/>
                      <a:ext cx="6285541" cy="458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29159" w14:textId="77777777" w:rsidR="00795988" w:rsidRDefault="00795988" w:rsidP="004B4027">
      <w:pPr>
        <w:pStyle w:val="ListNumber"/>
        <w:numPr>
          <w:ilvl w:val="0"/>
          <w:numId w:val="9"/>
        </w:numPr>
      </w:pPr>
      <w:r>
        <w:t xml:space="preserve">entity and agreement – </w:t>
      </w:r>
      <w:proofErr w:type="spellStart"/>
      <w:r>
        <w:t>has_and_belongs_to_many</w:t>
      </w:r>
      <w:proofErr w:type="spellEnd"/>
    </w:p>
    <w:p w14:paraId="614ED800" w14:textId="77777777" w:rsidR="00795988" w:rsidRDefault="00795988" w:rsidP="004B4027">
      <w:pPr>
        <w:pStyle w:val="ListNumber"/>
        <w:numPr>
          <w:ilvl w:val="1"/>
          <w:numId w:val="4"/>
        </w:numPr>
      </w:pPr>
      <w:r>
        <w:t>an entity can have many agreements</w:t>
      </w:r>
    </w:p>
    <w:p w14:paraId="28C15B95" w14:textId="77777777" w:rsidR="00795988" w:rsidRDefault="00795988" w:rsidP="004B4027">
      <w:pPr>
        <w:pStyle w:val="ListNumber"/>
        <w:numPr>
          <w:ilvl w:val="1"/>
          <w:numId w:val="4"/>
        </w:numPr>
      </w:pPr>
      <w:r>
        <w:t>an agreement can have many entities</w:t>
      </w:r>
    </w:p>
    <w:p w14:paraId="1CE325F8" w14:textId="77777777" w:rsidR="00795988" w:rsidRDefault="00795988" w:rsidP="004B4027">
      <w:pPr>
        <w:pStyle w:val="ListNumber"/>
      </w:pPr>
      <w:r>
        <w:t xml:space="preserve">agreement and clause - </w:t>
      </w:r>
    </w:p>
    <w:p w14:paraId="51344F78" w14:textId="77777777" w:rsidR="00795988" w:rsidRDefault="00795988" w:rsidP="004B4027">
      <w:pPr>
        <w:pStyle w:val="ListNumber"/>
        <w:numPr>
          <w:ilvl w:val="1"/>
          <w:numId w:val="4"/>
        </w:numPr>
      </w:pPr>
      <w:r>
        <w:t>an agreement has many clauses</w:t>
      </w:r>
    </w:p>
    <w:p w14:paraId="5ED98728" w14:textId="77777777" w:rsidR="00795988" w:rsidRDefault="00795988" w:rsidP="004B4027">
      <w:pPr>
        <w:pStyle w:val="ListNumber"/>
        <w:numPr>
          <w:ilvl w:val="1"/>
          <w:numId w:val="4"/>
        </w:numPr>
      </w:pPr>
      <w:r>
        <w:t>a clause belongs to only one agreement</w:t>
      </w:r>
    </w:p>
    <w:p w14:paraId="5A22FE31" w14:textId="77777777" w:rsidR="00795988" w:rsidRDefault="00795988" w:rsidP="004B4027">
      <w:pPr>
        <w:pStyle w:val="ListNumber"/>
      </w:pPr>
      <w:r>
        <w:t xml:space="preserve">clause and task </w:t>
      </w:r>
      <w:r w:rsidR="00261E57">
        <w:t>ASSUME FOR THIS IT’S a one to one relationship</w:t>
      </w:r>
    </w:p>
    <w:p w14:paraId="0B7E96E3" w14:textId="77777777" w:rsidR="00795988" w:rsidRDefault="00795988" w:rsidP="004B4027">
      <w:pPr>
        <w:pStyle w:val="ListNumber"/>
        <w:numPr>
          <w:ilvl w:val="1"/>
          <w:numId w:val="4"/>
        </w:numPr>
      </w:pPr>
      <w:r>
        <w:t xml:space="preserve">a clause creates </w:t>
      </w:r>
      <w:r w:rsidR="00261E57">
        <w:t>a task</w:t>
      </w:r>
    </w:p>
    <w:p w14:paraId="126F4A53" w14:textId="77777777" w:rsidR="00795988" w:rsidRDefault="00795988" w:rsidP="004B4027">
      <w:pPr>
        <w:pStyle w:val="ListNumber"/>
        <w:numPr>
          <w:ilvl w:val="1"/>
          <w:numId w:val="4"/>
        </w:numPr>
      </w:pPr>
      <w:r>
        <w:t xml:space="preserve">a task </w:t>
      </w:r>
      <w:r w:rsidR="00261E57">
        <w:t xml:space="preserve">belongs to </w:t>
      </w:r>
      <w:proofErr w:type="spellStart"/>
      <w:r w:rsidR="00261E57">
        <w:t>aclause</w:t>
      </w:r>
      <w:proofErr w:type="spellEnd"/>
    </w:p>
    <w:p w14:paraId="52830D0C" w14:textId="77777777" w:rsidR="00795988" w:rsidRDefault="00795988" w:rsidP="004B4027">
      <w:pPr>
        <w:pStyle w:val="ListNumber"/>
      </w:pPr>
      <w:r>
        <w:t>an agreement and tasks</w:t>
      </w:r>
    </w:p>
    <w:p w14:paraId="0898565C" w14:textId="77777777" w:rsidR="00795988" w:rsidRDefault="00795988" w:rsidP="004B4027">
      <w:pPr>
        <w:pStyle w:val="ListNumber"/>
        <w:numPr>
          <w:ilvl w:val="1"/>
          <w:numId w:val="4"/>
        </w:numPr>
      </w:pPr>
      <w:r>
        <w:lastRenderedPageBreak/>
        <w:t xml:space="preserve">an agreement creates tasks </w:t>
      </w:r>
      <w:r w:rsidRPr="00261E57">
        <w:rPr>
          <w:i/>
        </w:rPr>
        <w:t>through clauses</w:t>
      </w:r>
    </w:p>
    <w:p w14:paraId="5735C875" w14:textId="77777777" w:rsidR="00795988" w:rsidRDefault="00795988" w:rsidP="004B4027">
      <w:pPr>
        <w:pStyle w:val="ListNumber"/>
        <w:numPr>
          <w:ilvl w:val="1"/>
          <w:numId w:val="4"/>
        </w:numPr>
      </w:pPr>
      <w:r>
        <w:t>a task is created by an agreement through clauses</w:t>
      </w:r>
    </w:p>
    <w:p w14:paraId="455823D2" w14:textId="77777777" w:rsidR="00795988" w:rsidRDefault="00795988" w:rsidP="004B4027">
      <w:pPr>
        <w:pStyle w:val="ListNumber"/>
      </w:pPr>
      <w:r>
        <w:t>task and entity</w:t>
      </w:r>
    </w:p>
    <w:p w14:paraId="6162F7AB" w14:textId="77777777" w:rsidR="00795988" w:rsidRDefault="00795988" w:rsidP="004B4027">
      <w:pPr>
        <w:pStyle w:val="ListNumber"/>
        <w:numPr>
          <w:ilvl w:val="1"/>
          <w:numId w:val="4"/>
        </w:numPr>
      </w:pPr>
      <w:r>
        <w:t xml:space="preserve">an entity has many tasks </w:t>
      </w:r>
      <w:r w:rsidRPr="00261E57">
        <w:rPr>
          <w:i/>
        </w:rPr>
        <w:t>through</w:t>
      </w:r>
      <w:r>
        <w:t xml:space="preserve"> agreements</w:t>
      </w:r>
    </w:p>
    <w:p w14:paraId="2CC446CB" w14:textId="77777777" w:rsidR="00795988" w:rsidRDefault="00261E57" w:rsidP="004B4027">
      <w:pPr>
        <w:pStyle w:val="ListNumber"/>
        <w:numPr>
          <w:ilvl w:val="1"/>
          <w:numId w:val="4"/>
        </w:numPr>
      </w:pPr>
      <w:r>
        <w:t xml:space="preserve">an agreement belongs to many entities through agreement </w:t>
      </w:r>
    </w:p>
    <w:p w14:paraId="00DCB443" w14:textId="77777777" w:rsidR="0008116D" w:rsidRDefault="0008116D" w:rsidP="004B4027">
      <w:pPr>
        <w:pStyle w:val="ListNumber"/>
      </w:pPr>
      <w:r>
        <w:t>a user and entity</w:t>
      </w:r>
    </w:p>
    <w:p w14:paraId="2DFC3200" w14:textId="77777777" w:rsidR="0008116D" w:rsidRDefault="0008116D" w:rsidP="004B4027">
      <w:pPr>
        <w:pStyle w:val="ListNumber"/>
        <w:numPr>
          <w:ilvl w:val="1"/>
          <w:numId w:val="4"/>
        </w:numPr>
      </w:pPr>
      <w:r>
        <w:t>a user can belong to only one entity</w:t>
      </w:r>
    </w:p>
    <w:p w14:paraId="3F1704AA" w14:textId="77777777" w:rsidR="0008116D" w:rsidRDefault="0008116D" w:rsidP="004B4027">
      <w:pPr>
        <w:pStyle w:val="ListNumber"/>
        <w:numPr>
          <w:ilvl w:val="1"/>
          <w:numId w:val="4"/>
        </w:numPr>
      </w:pPr>
      <w:r>
        <w:t>an entity can have many users</w:t>
      </w:r>
    </w:p>
    <w:p w14:paraId="249C5129" w14:textId="77777777" w:rsidR="001A31A8" w:rsidRDefault="001A31A8" w:rsidP="001A31A8">
      <w:pPr>
        <w:pStyle w:val="ListNumber"/>
        <w:numPr>
          <w:ilvl w:val="0"/>
          <w:numId w:val="0"/>
        </w:numPr>
        <w:ind w:left="1440"/>
      </w:pPr>
    </w:p>
    <w:p w14:paraId="711ACADB" w14:textId="77777777" w:rsidR="00795988" w:rsidRDefault="00261E57" w:rsidP="004B4027">
      <w:pPr>
        <w:pStyle w:val="Heading1"/>
      </w:pPr>
      <w:r>
        <w:t>Create the crud</w:t>
      </w:r>
    </w:p>
    <w:p w14:paraId="72196D50" w14:textId="77777777" w:rsidR="001A31A8" w:rsidRDefault="001A31A8" w:rsidP="001A31A8"/>
    <w:p w14:paraId="54839511" w14:textId="636DFDE2" w:rsidR="001A31A8" w:rsidRPr="001A31A8" w:rsidRDefault="001A31A8" w:rsidP="001A31A8">
      <w:r>
        <w:rPr>
          <w:noProof/>
          <w:lang w:eastAsia="en-US"/>
        </w:rPr>
        <w:lastRenderedPageBreak/>
        <w:drawing>
          <wp:inline distT="0" distB="0" distL="0" distR="0" wp14:anchorId="0DB1B194" wp14:editId="1F97FB9C">
            <wp:extent cx="4352421" cy="46888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60" t="33883" r="26709" b="16077"/>
                    <a:stretch/>
                  </pic:blipFill>
                  <pic:spPr bwMode="auto">
                    <a:xfrm>
                      <a:off x="0" y="0"/>
                      <a:ext cx="4365505" cy="4702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514AB" w14:textId="77777777" w:rsidR="00261E57" w:rsidRPr="00261E57" w:rsidRDefault="00261E57" w:rsidP="00261E57">
      <w:r>
        <w:t>Goal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47"/>
        <w:gridCol w:w="2176"/>
        <w:gridCol w:w="5527"/>
      </w:tblGrid>
      <w:tr w:rsidR="0008116D" w14:paraId="70EF0630" w14:textId="77777777" w:rsidTr="000811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dxa"/>
          </w:tcPr>
          <w:p w14:paraId="0E56A72F" w14:textId="77777777" w:rsidR="0008116D" w:rsidRDefault="0008116D" w:rsidP="00261E57">
            <w:r>
              <w:t>Create</w:t>
            </w:r>
          </w:p>
        </w:tc>
        <w:tc>
          <w:tcPr>
            <w:tcW w:w="2176" w:type="dxa"/>
          </w:tcPr>
          <w:p w14:paraId="2D587F5B" w14:textId="77777777" w:rsidR="0008116D" w:rsidRDefault="0008116D" w:rsidP="00261E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Legal model</w:t>
            </w:r>
          </w:p>
        </w:tc>
        <w:tc>
          <w:tcPr>
            <w:tcW w:w="5527" w:type="dxa"/>
          </w:tcPr>
          <w:p w14:paraId="371A9243" w14:textId="77777777" w:rsidR="0008116D" w:rsidRDefault="0008116D" w:rsidP="00261E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One form:</w:t>
            </w:r>
          </w:p>
          <w:p w14:paraId="1169E3C4" w14:textId="77777777" w:rsidR="0008116D" w:rsidRDefault="0008116D" w:rsidP="00261E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Add a new agreement – includes entity, clauses, tasks and dates</w:t>
            </w:r>
          </w:p>
          <w:p w14:paraId="26539E5C" w14:textId="77777777" w:rsidR="0008116D" w:rsidRDefault="0008116D" w:rsidP="00261E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116D" w14:paraId="6ECE70F9" w14:textId="77777777" w:rsidTr="000811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dxa"/>
          </w:tcPr>
          <w:p w14:paraId="1CCD4651" w14:textId="77777777" w:rsidR="0008116D" w:rsidRDefault="0008116D" w:rsidP="00261E57"/>
        </w:tc>
        <w:tc>
          <w:tcPr>
            <w:tcW w:w="2176" w:type="dxa"/>
          </w:tcPr>
          <w:p w14:paraId="0A0F540A" w14:textId="77777777" w:rsidR="0008116D" w:rsidRDefault="0008116D" w:rsidP="00261E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model</w:t>
            </w:r>
          </w:p>
        </w:tc>
        <w:tc>
          <w:tcPr>
            <w:tcW w:w="5527" w:type="dxa"/>
          </w:tcPr>
          <w:p w14:paraId="0917C978" w14:textId="77777777" w:rsidR="0008116D" w:rsidRDefault="0008116D" w:rsidP="00261E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One form </w:t>
            </w:r>
          </w:p>
          <w:p w14:paraId="7098BF28" w14:textId="77777777" w:rsidR="0008116D" w:rsidRDefault="0008116D" w:rsidP="00261E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add a new </w:t>
            </w:r>
            <w:proofErr w:type="gramStart"/>
            <w:r>
              <w:t>user  -</w:t>
            </w:r>
            <w:proofErr w:type="gramEnd"/>
            <w:r>
              <w:t xml:space="preserve"> needs to also pull in information about the entity the user is part of </w:t>
            </w:r>
          </w:p>
          <w:p w14:paraId="2EEA5512" w14:textId="77777777" w:rsidR="0008116D" w:rsidRDefault="0008116D" w:rsidP="00261E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116D" w14:paraId="3432E2D9" w14:textId="77777777" w:rsidTr="0008116D">
        <w:trPr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dxa"/>
          </w:tcPr>
          <w:p w14:paraId="00D0EDB5" w14:textId="77777777" w:rsidR="0008116D" w:rsidRDefault="0008116D" w:rsidP="00C72097">
            <w:r>
              <w:t>UPDATE</w:t>
            </w:r>
          </w:p>
        </w:tc>
        <w:tc>
          <w:tcPr>
            <w:tcW w:w="2176" w:type="dxa"/>
          </w:tcPr>
          <w:p w14:paraId="6A3BE5EF" w14:textId="77777777" w:rsidR="0008116D" w:rsidRDefault="0008116D" w:rsidP="00C720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Legal model</w:t>
            </w:r>
          </w:p>
        </w:tc>
        <w:tc>
          <w:tcPr>
            <w:tcW w:w="5527" w:type="dxa"/>
          </w:tcPr>
          <w:p w14:paraId="16F0EFF9" w14:textId="77777777" w:rsidR="0008116D" w:rsidRDefault="0008116D" w:rsidP="00C720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form for agreement</w:t>
            </w:r>
          </w:p>
        </w:tc>
      </w:tr>
      <w:tr w:rsidR="0008116D" w14:paraId="0D95B47E" w14:textId="77777777" w:rsidTr="000811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dxa"/>
          </w:tcPr>
          <w:p w14:paraId="1F356BF0" w14:textId="77777777" w:rsidR="0008116D" w:rsidRDefault="0008116D" w:rsidP="00C72097"/>
        </w:tc>
        <w:tc>
          <w:tcPr>
            <w:tcW w:w="2176" w:type="dxa"/>
          </w:tcPr>
          <w:p w14:paraId="5F7A8624" w14:textId="77777777" w:rsidR="0008116D" w:rsidRDefault="0008116D" w:rsidP="00C72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527" w:type="dxa"/>
          </w:tcPr>
          <w:p w14:paraId="7A78F681" w14:textId="77777777" w:rsidR="0008116D" w:rsidRDefault="0008116D" w:rsidP="00C72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 form for user – update password</w:t>
            </w:r>
          </w:p>
        </w:tc>
      </w:tr>
      <w:tr w:rsidR="0008116D" w14:paraId="328E220E" w14:textId="77777777" w:rsidTr="0008116D">
        <w:trPr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dxa"/>
          </w:tcPr>
          <w:p w14:paraId="433A028A" w14:textId="77777777" w:rsidR="0008116D" w:rsidRDefault="0008116D" w:rsidP="003F0367">
            <w:r>
              <w:t>READ</w:t>
            </w:r>
          </w:p>
        </w:tc>
        <w:tc>
          <w:tcPr>
            <w:tcW w:w="2176" w:type="dxa"/>
          </w:tcPr>
          <w:p w14:paraId="23804DE3" w14:textId="77777777" w:rsidR="0008116D" w:rsidRDefault="0008116D" w:rsidP="003F0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Legal model</w:t>
            </w:r>
          </w:p>
        </w:tc>
        <w:tc>
          <w:tcPr>
            <w:tcW w:w="5527" w:type="dxa"/>
          </w:tcPr>
          <w:p w14:paraId="0C38CA92" w14:textId="77777777" w:rsidR="0008116D" w:rsidRDefault="00213369" w:rsidP="000811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 me OVERVIEW</w:t>
            </w:r>
          </w:p>
          <w:p w14:paraId="79BFF2FD" w14:textId="77777777" w:rsidR="0008116D" w:rsidRDefault="0008116D" w:rsidP="00213369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the entities that I have legal obligations with</w:t>
            </w:r>
          </w:p>
          <w:p w14:paraId="53D9DDB4" w14:textId="77777777" w:rsidR="0008116D" w:rsidRDefault="0008116D" w:rsidP="00213369">
            <w:pPr>
              <w:pStyle w:val="Highlight"/>
              <w:ind w:left="14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LOGIC – will need to recognize from the </w:t>
            </w:r>
            <w:proofErr w:type="spellStart"/>
            <w:r>
              <w:t>user_id</w:t>
            </w:r>
            <w:proofErr w:type="spellEnd"/>
            <w:r>
              <w:t xml:space="preserve"> which entity the user belongs to.  Will need to DISPLAY the results based on that </w:t>
            </w:r>
            <w:proofErr w:type="gramStart"/>
            <w:r>
              <w:t>users</w:t>
            </w:r>
            <w:proofErr w:type="gramEnd"/>
            <w:r>
              <w:t xml:space="preserve"> entity </w:t>
            </w:r>
            <w:proofErr w:type="spellStart"/>
            <w:r>
              <w:t>ie</w:t>
            </w:r>
            <w:proofErr w:type="spellEnd"/>
            <w:r>
              <w:t xml:space="preserve"> </w:t>
            </w:r>
          </w:p>
          <w:p w14:paraId="681B1DBA" w14:textId="77777777" w:rsidR="00213369" w:rsidRDefault="00213369" w:rsidP="00213369">
            <w:pPr>
              <w:pStyle w:val="Highlight"/>
              <w:ind w:left="14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need to be able to chain from here via links to see the details of the source of the obligations</w:t>
            </w:r>
          </w:p>
          <w:p w14:paraId="73505284" w14:textId="77777777" w:rsidR="00213369" w:rsidRDefault="0008116D" w:rsidP="00213369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show me all of my pending obligations </w:t>
            </w:r>
          </w:p>
          <w:p w14:paraId="6B7A8C02" w14:textId="77777777" w:rsidR="0008116D" w:rsidRDefault="00213369" w:rsidP="00213369">
            <w:pPr>
              <w:pStyle w:val="Highlight"/>
              <w:ind w:left="14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 logic</w:t>
            </w:r>
          </w:p>
          <w:p w14:paraId="575A24E2" w14:textId="77777777" w:rsidR="0008116D" w:rsidRDefault="0008116D" w:rsidP="000811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845CB31" w14:textId="77777777" w:rsidR="00213369" w:rsidRDefault="00213369" w:rsidP="00213369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show me all of the </w:t>
            </w:r>
            <w:proofErr w:type="gramStart"/>
            <w:r>
              <w:t>obligations  that</w:t>
            </w:r>
            <w:proofErr w:type="gramEnd"/>
            <w:r>
              <w:t xml:space="preserve"> another entity has to me </w:t>
            </w:r>
          </w:p>
          <w:p w14:paraId="6890EF84" w14:textId="77777777" w:rsidR="00213369" w:rsidRDefault="00213369" w:rsidP="00213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B417731" w14:textId="77777777" w:rsidR="00213369" w:rsidRDefault="00213369" w:rsidP="00213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 me DETAIL of the source of the obligation</w:t>
            </w:r>
          </w:p>
          <w:p w14:paraId="39865D48" w14:textId="77777777" w:rsidR="00213369" w:rsidRDefault="00213369" w:rsidP="00213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Obligation name, agreement date, other </w:t>
            </w:r>
            <w:proofErr w:type="spellStart"/>
            <w:r>
              <w:t>parites</w:t>
            </w:r>
            <w:proofErr w:type="spellEnd"/>
            <w:r>
              <w:t xml:space="preserve">, clause </w:t>
            </w:r>
          </w:p>
          <w:p w14:paraId="72B55BC2" w14:textId="77777777" w:rsidR="00213369" w:rsidRDefault="00213369" w:rsidP="00213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3369" w14:paraId="13CF049A" w14:textId="77777777" w:rsidTr="000811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dxa"/>
          </w:tcPr>
          <w:p w14:paraId="11BD413D" w14:textId="77777777" w:rsidR="00213369" w:rsidRDefault="00213369" w:rsidP="003F0367"/>
        </w:tc>
        <w:tc>
          <w:tcPr>
            <w:tcW w:w="2176" w:type="dxa"/>
          </w:tcPr>
          <w:p w14:paraId="247C85F2" w14:textId="77777777" w:rsidR="00213369" w:rsidRDefault="00213369" w:rsidP="003F03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model</w:t>
            </w:r>
          </w:p>
        </w:tc>
        <w:tc>
          <w:tcPr>
            <w:tcW w:w="5527" w:type="dxa"/>
          </w:tcPr>
          <w:p w14:paraId="582B6503" w14:textId="77777777" w:rsidR="00213369" w:rsidRDefault="00213369" w:rsidP="003F03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Show me all users </w:t>
            </w:r>
          </w:p>
        </w:tc>
      </w:tr>
      <w:tr w:rsidR="0008116D" w14:paraId="07BA9217" w14:textId="77777777" w:rsidTr="0008116D">
        <w:trPr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dxa"/>
          </w:tcPr>
          <w:p w14:paraId="07F039A0" w14:textId="77777777" w:rsidR="0008116D" w:rsidRDefault="00213369" w:rsidP="003F0367">
            <w:r>
              <w:t>Destroy</w:t>
            </w:r>
          </w:p>
        </w:tc>
        <w:tc>
          <w:tcPr>
            <w:tcW w:w="2176" w:type="dxa"/>
          </w:tcPr>
          <w:p w14:paraId="25DF7303" w14:textId="77777777" w:rsidR="0008116D" w:rsidRDefault="00213369" w:rsidP="003F0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Legal model</w:t>
            </w:r>
          </w:p>
        </w:tc>
        <w:tc>
          <w:tcPr>
            <w:tcW w:w="5527" w:type="dxa"/>
          </w:tcPr>
          <w:p w14:paraId="084C034C" w14:textId="77777777" w:rsidR="0008116D" w:rsidRDefault="00213369" w:rsidP="003F0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Delete an agreement</w:t>
            </w:r>
          </w:p>
          <w:p w14:paraId="67273FD7" w14:textId="77777777" w:rsidR="00213369" w:rsidRDefault="00213369" w:rsidP="00213369">
            <w:pPr>
              <w:pStyle w:val="Highl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logic – must automatically delete associated clauses, tasks and parties</w:t>
            </w:r>
          </w:p>
          <w:p w14:paraId="67C91503" w14:textId="77777777" w:rsidR="00213369" w:rsidRDefault="00213369" w:rsidP="003F0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Delete a task</w:t>
            </w:r>
          </w:p>
          <w:p w14:paraId="2838023C" w14:textId="77777777" w:rsidR="00213369" w:rsidRDefault="00213369" w:rsidP="003F0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 not delete the associated agreement unless there is only one</w:t>
            </w:r>
          </w:p>
        </w:tc>
      </w:tr>
      <w:tr w:rsidR="0008116D" w14:paraId="1A380E6C" w14:textId="77777777" w:rsidTr="000811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dxa"/>
          </w:tcPr>
          <w:p w14:paraId="1B832B1D" w14:textId="77777777" w:rsidR="0008116D" w:rsidRDefault="0008116D" w:rsidP="003F0367"/>
        </w:tc>
        <w:tc>
          <w:tcPr>
            <w:tcW w:w="2176" w:type="dxa"/>
          </w:tcPr>
          <w:p w14:paraId="1219B834" w14:textId="77777777" w:rsidR="0008116D" w:rsidRDefault="00213369" w:rsidP="003F03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model</w:t>
            </w:r>
          </w:p>
        </w:tc>
        <w:tc>
          <w:tcPr>
            <w:tcW w:w="5527" w:type="dxa"/>
          </w:tcPr>
          <w:p w14:paraId="7FBC4CFF" w14:textId="77777777" w:rsidR="0008116D" w:rsidRDefault="00213369" w:rsidP="003F03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Delete a user</w:t>
            </w:r>
          </w:p>
          <w:p w14:paraId="75E2D5FC" w14:textId="77777777" w:rsidR="00213369" w:rsidRDefault="00213369" w:rsidP="003F03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Must not delete the associated entity, unless there is only one entity</w:t>
            </w:r>
          </w:p>
        </w:tc>
      </w:tr>
    </w:tbl>
    <w:p w14:paraId="738E1208" w14:textId="77777777" w:rsidR="0008116D" w:rsidRDefault="0008116D" w:rsidP="00261E57"/>
    <w:p w14:paraId="4319C0DA" w14:textId="77777777" w:rsidR="004C0FE3" w:rsidRDefault="004C0FE3" w:rsidP="0008116D">
      <w:pPr>
        <w:pStyle w:val="Heading1"/>
      </w:pPr>
    </w:p>
    <w:p w14:paraId="4E0853F2" w14:textId="77777777" w:rsidR="004C0FE3" w:rsidRDefault="004C0FE3" w:rsidP="0008116D">
      <w:pPr>
        <w:pStyle w:val="Heading1"/>
      </w:pPr>
    </w:p>
    <w:p w14:paraId="30894235" w14:textId="77777777" w:rsidR="004C0FE3" w:rsidRDefault="004C0FE3" w:rsidP="0008116D">
      <w:pPr>
        <w:pStyle w:val="Heading1"/>
      </w:pPr>
    </w:p>
    <w:p w14:paraId="2C56C414" w14:textId="77777777" w:rsidR="0008116D" w:rsidRDefault="0008116D" w:rsidP="0008116D">
      <w:pPr>
        <w:pStyle w:val="Heading1"/>
      </w:pPr>
      <w:r>
        <w:t>Create the user password and log-in model</w:t>
      </w:r>
    </w:p>
    <w:p w14:paraId="17AD00D2" w14:textId="77777777" w:rsidR="0008116D" w:rsidRDefault="0008116D" w:rsidP="0008116D">
      <w:r>
        <w:t xml:space="preserve">See the </w:t>
      </w:r>
      <w:proofErr w:type="spellStart"/>
      <w:r>
        <w:t>tunr</w:t>
      </w:r>
      <w:proofErr w:type="spellEnd"/>
      <w:r>
        <w:t xml:space="preserve"> app for this</w:t>
      </w:r>
    </w:p>
    <w:p w14:paraId="63052BB0" w14:textId="77777777" w:rsidR="0008116D" w:rsidRDefault="0008116D" w:rsidP="0008116D"/>
    <w:p w14:paraId="5869F001" w14:textId="77777777" w:rsidR="0008116D" w:rsidRDefault="0008116D" w:rsidP="0008116D"/>
    <w:p w14:paraId="732933DF" w14:textId="77777777" w:rsidR="0008116D" w:rsidRDefault="0008116D" w:rsidP="0008116D">
      <w:pPr>
        <w:pStyle w:val="Heading1"/>
      </w:pPr>
      <w:r>
        <w:t>Add an API</w:t>
      </w:r>
    </w:p>
    <w:p w14:paraId="0EB7E63B" w14:textId="77777777" w:rsidR="00213369" w:rsidRDefault="00213369" w:rsidP="00213369"/>
    <w:p w14:paraId="40080E6B" w14:textId="77777777" w:rsidR="00213369" w:rsidRDefault="00213369" w:rsidP="00213369">
      <w:proofErr w:type="spellStart"/>
      <w:r>
        <w:t>Chronofy</w:t>
      </w:r>
      <w:proofErr w:type="spellEnd"/>
    </w:p>
    <w:p w14:paraId="101E066D" w14:textId="77777777" w:rsidR="00213369" w:rsidRDefault="00213369" w:rsidP="00213369"/>
    <w:p w14:paraId="6AE9381F" w14:textId="77777777" w:rsidR="00213369" w:rsidRDefault="00213369" w:rsidP="00213369">
      <w:pPr>
        <w:pStyle w:val="Heading1"/>
      </w:pPr>
      <w:r>
        <w:t xml:space="preserve">Load up to </w:t>
      </w:r>
      <w:proofErr w:type="spellStart"/>
      <w:r>
        <w:t>Heroku</w:t>
      </w:r>
      <w:proofErr w:type="spellEnd"/>
    </w:p>
    <w:p w14:paraId="4228BCB9" w14:textId="77777777" w:rsidR="001A31A8" w:rsidRDefault="001A31A8" w:rsidP="001A31A8"/>
    <w:p w14:paraId="2FDCE6B1" w14:textId="77777777" w:rsidR="001A31A8" w:rsidRDefault="001A31A8" w:rsidP="001A31A8"/>
    <w:p w14:paraId="488AD3D7" w14:textId="77777777" w:rsidR="001A31A8" w:rsidRDefault="001A31A8" w:rsidP="001A31A8"/>
    <w:p w14:paraId="10EDBA26" w14:textId="77777777" w:rsidR="001A31A8" w:rsidRDefault="001A31A8" w:rsidP="001A31A8"/>
    <w:p w14:paraId="0B0AEB85" w14:textId="77777777" w:rsidR="001A31A8" w:rsidRDefault="001A31A8" w:rsidP="001A31A8"/>
    <w:p w14:paraId="3CFA0B22" w14:textId="5F89EB92" w:rsidR="001A31A8" w:rsidRDefault="001A31A8">
      <w:r>
        <w:lastRenderedPageBreak/>
        <w:br w:type="page"/>
      </w:r>
    </w:p>
    <w:p w14:paraId="491F202C" w14:textId="4A22138C" w:rsidR="001A31A8" w:rsidRDefault="001A31A8" w:rsidP="001A31A8">
      <w:r>
        <w:rPr>
          <w:noProof/>
          <w:lang w:eastAsia="en-US"/>
        </w:rPr>
        <w:lastRenderedPageBreak/>
        <w:drawing>
          <wp:inline distT="0" distB="0" distL="0" distR="0" wp14:anchorId="1854BA5A" wp14:editId="6A317902">
            <wp:extent cx="6474402" cy="6974840"/>
            <wp:effectExtent l="0" t="0" r="317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60" t="33883" r="26709" b="16077"/>
                    <a:stretch/>
                  </pic:blipFill>
                  <pic:spPr bwMode="auto">
                    <a:xfrm>
                      <a:off x="0" y="0"/>
                      <a:ext cx="6506251" cy="700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60EF0" w14:textId="77777777" w:rsidR="00E6165F" w:rsidRDefault="00E6165F" w:rsidP="001A31A8"/>
    <w:p w14:paraId="07B7E2C2" w14:textId="77777777" w:rsidR="00E6165F" w:rsidRDefault="00E6165F" w:rsidP="001A31A8"/>
    <w:p w14:paraId="7DFBC860" w14:textId="77777777" w:rsidR="00E6165F" w:rsidRDefault="00E6165F" w:rsidP="001A31A8"/>
    <w:p w14:paraId="62A3F765" w14:textId="77777777" w:rsidR="00E6165F" w:rsidRDefault="00E6165F" w:rsidP="001A31A8">
      <w:pPr>
        <w:sectPr w:rsidR="00E6165F">
          <w:footerReference w:type="default" r:id="rId9"/>
          <w:pgSz w:w="12240" w:h="15840"/>
          <w:pgMar w:top="720" w:right="1440" w:bottom="1800" w:left="1440" w:header="720" w:footer="720" w:gutter="0"/>
          <w:cols w:space="720"/>
          <w:titlePg/>
          <w:docGrid w:linePitch="360"/>
        </w:sectPr>
      </w:pPr>
    </w:p>
    <w:p w14:paraId="26996669" w14:textId="6B6A9C7A" w:rsidR="00F02E94" w:rsidRDefault="00F02E94" w:rsidP="001A31A8">
      <w:r>
        <w:rPr>
          <w:noProof/>
          <w:lang w:eastAsia="en-US"/>
        </w:rPr>
        <w:lastRenderedPageBreak/>
        <w:drawing>
          <wp:inline distT="0" distB="0" distL="0" distR="0" wp14:anchorId="7401F4E5" wp14:editId="6739E496">
            <wp:extent cx="8912658" cy="4231640"/>
            <wp:effectExtent l="0" t="0" r="3175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71" t="23088" r="7958" b="27220"/>
                    <a:stretch/>
                  </pic:blipFill>
                  <pic:spPr bwMode="auto">
                    <a:xfrm>
                      <a:off x="0" y="0"/>
                      <a:ext cx="8917044" cy="4233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116"/>
        <w:gridCol w:w="3116"/>
        <w:gridCol w:w="3117"/>
        <w:gridCol w:w="3117"/>
      </w:tblGrid>
      <w:tr w:rsidR="00143D68" w14:paraId="1C9B09D8" w14:textId="77777777" w:rsidTr="008C1B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518B01" w14:textId="772AF2AF" w:rsidR="00143D68" w:rsidRDefault="00143D68" w:rsidP="00D132C7">
            <w:r>
              <w:t>Navigation pathway</w:t>
            </w:r>
          </w:p>
        </w:tc>
        <w:tc>
          <w:tcPr>
            <w:tcW w:w="3116" w:type="dxa"/>
          </w:tcPr>
          <w:p w14:paraId="4D82B47A" w14:textId="51EFCB27" w:rsidR="00143D68" w:rsidRDefault="00143D68" w:rsidP="00D132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What content to display</w:t>
            </w:r>
          </w:p>
        </w:tc>
        <w:tc>
          <w:tcPr>
            <w:tcW w:w="3117" w:type="dxa"/>
          </w:tcPr>
          <w:p w14:paraId="2A527CB8" w14:textId="77777777" w:rsidR="00143D68" w:rsidRDefault="00143D68" w:rsidP="00D132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Current page in app</w:t>
            </w:r>
          </w:p>
        </w:tc>
        <w:tc>
          <w:tcPr>
            <w:tcW w:w="3117" w:type="dxa"/>
          </w:tcPr>
          <w:p w14:paraId="398774DD" w14:textId="77777777" w:rsidR="00143D68" w:rsidRDefault="00143D68" w:rsidP="00D132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Works?</w:t>
            </w:r>
          </w:p>
        </w:tc>
      </w:tr>
      <w:tr w:rsidR="00143D68" w14:paraId="25F9F5CB" w14:textId="77777777" w:rsidTr="008C1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9244993" w14:textId="45AD0B93" w:rsidR="00143D68" w:rsidRDefault="00143D68" w:rsidP="00D132C7">
            <w:r>
              <w:t>Enter the site</w:t>
            </w:r>
          </w:p>
        </w:tc>
        <w:tc>
          <w:tcPr>
            <w:tcW w:w="3116" w:type="dxa"/>
          </w:tcPr>
          <w:p w14:paraId="02D568DB" w14:textId="0E4E9E87" w:rsidR="00143D68" w:rsidRDefault="00143D68" w:rsidP="00D132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Entry page – login or register</w:t>
            </w:r>
          </w:p>
        </w:tc>
        <w:tc>
          <w:tcPr>
            <w:tcW w:w="3117" w:type="dxa"/>
          </w:tcPr>
          <w:p w14:paraId="502454AD" w14:textId="609119D7" w:rsidR="00143D68" w:rsidRDefault="00143D68" w:rsidP="00D132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Pages#home</w:t>
            </w:r>
            <w:proofErr w:type="spellEnd"/>
          </w:p>
        </w:tc>
        <w:tc>
          <w:tcPr>
            <w:tcW w:w="3117" w:type="dxa"/>
          </w:tcPr>
          <w:p w14:paraId="1CD156C1" w14:textId="77777777" w:rsidR="00143D68" w:rsidRDefault="00143D68" w:rsidP="00D132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43D68" w14:paraId="2CC9BFAA" w14:textId="77777777" w:rsidTr="008C1B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D3B644" w14:textId="508EDFB1" w:rsidR="00143D68" w:rsidRDefault="007936A8" w:rsidP="00D132C7">
            <w:r>
              <w:t xml:space="preserve">Link from </w:t>
            </w:r>
            <w:proofErr w:type="spellStart"/>
            <w:r>
              <w:t>pages#home</w:t>
            </w:r>
            <w:proofErr w:type="spellEnd"/>
          </w:p>
        </w:tc>
        <w:tc>
          <w:tcPr>
            <w:tcW w:w="3116" w:type="dxa"/>
          </w:tcPr>
          <w:p w14:paraId="015731C2" w14:textId="002796E0" w:rsidR="00143D68" w:rsidRDefault="00143D68" w:rsidP="00D132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Link to log-in from </w:t>
            </w:r>
            <w:proofErr w:type="spellStart"/>
            <w:r>
              <w:t>pages#home</w:t>
            </w:r>
            <w:proofErr w:type="spellEnd"/>
          </w:p>
        </w:tc>
        <w:tc>
          <w:tcPr>
            <w:tcW w:w="3117" w:type="dxa"/>
          </w:tcPr>
          <w:p w14:paraId="091C9E1F" w14:textId="6599D8F9" w:rsidR="00143D68" w:rsidRDefault="00B47AC2" w:rsidP="00D132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pages#home</w:t>
            </w:r>
            <w:proofErr w:type="spellEnd"/>
          </w:p>
        </w:tc>
        <w:tc>
          <w:tcPr>
            <w:tcW w:w="3117" w:type="dxa"/>
          </w:tcPr>
          <w:p w14:paraId="29EAB90C" w14:textId="0558842E" w:rsidR="00143D68" w:rsidRDefault="00B47AC2" w:rsidP="00D132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</w:tr>
      <w:tr w:rsidR="00143D68" w14:paraId="7D45C760" w14:textId="77777777" w:rsidTr="003328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8640CC9" w14:textId="77777777" w:rsidR="00143D68" w:rsidRDefault="00143D68" w:rsidP="00D132C7"/>
        </w:tc>
        <w:tc>
          <w:tcPr>
            <w:tcW w:w="3116" w:type="dxa"/>
          </w:tcPr>
          <w:p w14:paraId="46028572" w14:textId="1A040C99" w:rsidR="00143D68" w:rsidRDefault="00143D68" w:rsidP="00D132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successfully</w:t>
            </w:r>
          </w:p>
        </w:tc>
        <w:tc>
          <w:tcPr>
            <w:tcW w:w="3117" w:type="dxa"/>
          </w:tcPr>
          <w:p w14:paraId="69C6414D" w14:textId="5C7791E0" w:rsidR="00143D68" w:rsidRDefault="00143D68" w:rsidP="00D132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Pages#show</w:t>
            </w:r>
            <w:proofErr w:type="spellEnd"/>
          </w:p>
        </w:tc>
        <w:tc>
          <w:tcPr>
            <w:tcW w:w="3117" w:type="dxa"/>
          </w:tcPr>
          <w:p w14:paraId="6EE13AB8" w14:textId="77777777" w:rsidR="00143D68" w:rsidRDefault="00143D68" w:rsidP="00D132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Yes, when go to /pages</w:t>
            </w:r>
          </w:p>
          <w:p w14:paraId="75C40D79" w14:textId="0224EE04" w:rsidR="00143D68" w:rsidRDefault="00143D68" w:rsidP="00D132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from the log-in page – which I can’t get to</w:t>
            </w:r>
          </w:p>
        </w:tc>
      </w:tr>
      <w:tr w:rsidR="00143D68" w14:paraId="6CB7EBA3" w14:textId="77777777" w:rsidTr="007936A8">
        <w:trPr>
          <w:trHeight w:val="4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F55BC70" w14:textId="5586F5BC" w:rsidR="00143D68" w:rsidRDefault="007936A8" w:rsidP="00D132C7">
            <w:r>
              <w:t xml:space="preserve">Link from </w:t>
            </w:r>
            <w:proofErr w:type="spellStart"/>
            <w:r>
              <w:t>pages#home</w:t>
            </w:r>
            <w:proofErr w:type="spellEnd"/>
          </w:p>
        </w:tc>
        <w:tc>
          <w:tcPr>
            <w:tcW w:w="3116" w:type="dxa"/>
          </w:tcPr>
          <w:p w14:paraId="31D7ED70" w14:textId="358E1227" w:rsidR="00143D68" w:rsidRDefault="007936A8" w:rsidP="00D132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Register</w:t>
            </w:r>
          </w:p>
        </w:tc>
        <w:tc>
          <w:tcPr>
            <w:tcW w:w="3117" w:type="dxa"/>
          </w:tcPr>
          <w:p w14:paraId="43BCA3B3" w14:textId="77777777" w:rsidR="00143D68" w:rsidRDefault="00143D68" w:rsidP="00D132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36E0E4D7" w14:textId="77777777" w:rsidR="00143D68" w:rsidRDefault="00143D68" w:rsidP="00D132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43D68" w14:paraId="52FB8F79" w14:textId="77777777" w:rsidTr="00793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01C4CB" w14:textId="77777777" w:rsidR="00143D68" w:rsidRDefault="00143D68" w:rsidP="00D132C7"/>
        </w:tc>
        <w:tc>
          <w:tcPr>
            <w:tcW w:w="3116" w:type="dxa"/>
          </w:tcPr>
          <w:p w14:paraId="0CE75792" w14:textId="77777777" w:rsidR="00143D68" w:rsidRDefault="00143D68" w:rsidP="00D132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22173BE1" w14:textId="77777777" w:rsidR="00143D68" w:rsidRDefault="00143D68" w:rsidP="00D132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7060F749" w14:textId="77777777" w:rsidR="00143D68" w:rsidRDefault="00143D68" w:rsidP="00D132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936A8" w14:paraId="7D112D55" w14:textId="77777777" w:rsidTr="008C1B87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A7046BD" w14:textId="77777777" w:rsidR="007936A8" w:rsidRDefault="007936A8" w:rsidP="00D132C7"/>
        </w:tc>
        <w:tc>
          <w:tcPr>
            <w:tcW w:w="3116" w:type="dxa"/>
          </w:tcPr>
          <w:p w14:paraId="7056C2F5" w14:textId="77777777" w:rsidR="007936A8" w:rsidRDefault="007936A8" w:rsidP="00D132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4B822C56" w14:textId="77777777" w:rsidR="007936A8" w:rsidRDefault="007936A8" w:rsidP="00D132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5BEBB87B" w14:textId="77777777" w:rsidR="007936A8" w:rsidRDefault="007936A8" w:rsidP="00D132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5FAA2DC" w14:textId="77777777" w:rsidR="00F02E94" w:rsidRDefault="00F02E94" w:rsidP="001A31A8"/>
    <w:p w14:paraId="1CBDB62F" w14:textId="77777777" w:rsidR="004C0FE3" w:rsidRDefault="004C0FE3" w:rsidP="001A31A8"/>
    <w:p w14:paraId="3502F521" w14:textId="77777777" w:rsidR="004C0FE3" w:rsidRDefault="004C0FE3" w:rsidP="001A31A8"/>
    <w:p w14:paraId="5B46AE28" w14:textId="14F6ACEF" w:rsidR="00F02E94" w:rsidRDefault="00F02E94">
      <w:r>
        <w:br w:type="page"/>
      </w:r>
    </w:p>
    <w:p w14:paraId="5655016C" w14:textId="77777777" w:rsidR="00F02E94" w:rsidRDefault="00F02E94" w:rsidP="001A31A8"/>
    <w:p w14:paraId="16986A39" w14:textId="55CE5D48" w:rsidR="00E6165F" w:rsidRDefault="00E6165F" w:rsidP="001A31A8">
      <w:r>
        <w:t>Home page</w:t>
      </w:r>
    </w:p>
    <w:p w14:paraId="76F76E30" w14:textId="12633C09" w:rsidR="00E6165F" w:rsidRDefault="00E6165F" w:rsidP="001A31A8">
      <w:r>
        <w:rPr>
          <w:noProof/>
          <w:lang w:eastAsia="en-US"/>
        </w:rPr>
        <w:drawing>
          <wp:inline distT="0" distB="0" distL="0" distR="0" wp14:anchorId="0402DD18" wp14:editId="649CA1D2">
            <wp:extent cx="6302375" cy="325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3" t="23077" b="22222"/>
                    <a:stretch/>
                  </pic:blipFill>
                  <pic:spPr bwMode="auto">
                    <a:xfrm>
                      <a:off x="0" y="0"/>
                      <a:ext cx="6302375" cy="32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00439" w14:textId="77777777" w:rsidR="00F02E94" w:rsidRDefault="00F02E94">
      <w:r>
        <w:br w:type="page"/>
      </w:r>
    </w:p>
    <w:p w14:paraId="0D4B0D91" w14:textId="67F8EC59" w:rsidR="00E6165F" w:rsidRDefault="00E6165F" w:rsidP="001A31A8">
      <w:r>
        <w:lastRenderedPageBreak/>
        <w:t>Next page – links also</w:t>
      </w:r>
    </w:p>
    <w:p w14:paraId="186E9A06" w14:textId="77777777" w:rsidR="00E6165F" w:rsidRDefault="00E6165F" w:rsidP="001A31A8"/>
    <w:p w14:paraId="13543D55" w14:textId="4C5BF95F" w:rsidR="00E6165F" w:rsidRDefault="00E6165F" w:rsidP="001A31A8">
      <w:r>
        <w:rPr>
          <w:noProof/>
          <w:lang w:eastAsia="en-US"/>
        </w:rPr>
        <w:drawing>
          <wp:inline distT="0" distB="0" distL="0" distR="0" wp14:anchorId="7F7A8966" wp14:editId="669B9132">
            <wp:extent cx="5791200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56" t="20512" r="8358" b="24360"/>
                    <a:stretch/>
                  </pic:blipFill>
                  <pic:spPr bwMode="auto">
                    <a:xfrm>
                      <a:off x="0" y="0"/>
                      <a:ext cx="579120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E2AC4" w14:textId="77777777" w:rsidR="00F02E94" w:rsidRDefault="00F02E94" w:rsidP="001A31A8"/>
    <w:p w14:paraId="7377B0B3" w14:textId="77777777" w:rsidR="00F02E94" w:rsidRDefault="00F02E94" w:rsidP="00530359">
      <w:pPr>
        <w:jc w:val="right"/>
      </w:pPr>
      <w:r>
        <w:br w:type="page"/>
      </w:r>
    </w:p>
    <w:p w14:paraId="2804F4E0" w14:textId="155B87DC" w:rsidR="00E6165F" w:rsidRDefault="00E6165F" w:rsidP="001A31A8">
      <w:r>
        <w:lastRenderedPageBreak/>
        <w:t>Page drawing from the DB</w:t>
      </w:r>
    </w:p>
    <w:p w14:paraId="79862B95" w14:textId="21FDD288" w:rsidR="00E6165F" w:rsidRDefault="00E6165F" w:rsidP="00E6165F">
      <w:pPr>
        <w:pStyle w:val="NormalWeb"/>
        <w:spacing w:before="0" w:beforeAutospacing="0" w:after="0" w:afterAutospacing="0"/>
        <w:rPr>
          <w:rFonts w:asciiTheme="minorHAnsi" w:hAnsi="Calibri" w:cstheme="minorBidi"/>
          <w:color w:val="000000" w:themeColor="text1"/>
          <w:kern w:val="24"/>
          <w:sz w:val="36"/>
          <w:szCs w:val="36"/>
        </w:rPr>
      </w:pPr>
      <w:r>
        <w:rPr>
          <w:rFonts w:asciiTheme="minorHAnsi" w:hAnsi="Calibri" w:cstheme="minorBidi"/>
          <w:color w:val="000000" w:themeColor="text1"/>
          <w:kern w:val="24"/>
          <w:sz w:val="36"/>
          <w:szCs w:val="36"/>
        </w:rPr>
        <w:t>This is a view of the database.  It needs to</w:t>
      </w:r>
      <w:r w:rsidR="00F70AD2">
        <w:rPr>
          <w:rFonts w:asciiTheme="minorHAnsi" w:hAnsi="Calibri" w:cstheme="minorBidi"/>
          <w:color w:val="000000" w:themeColor="text1"/>
          <w:kern w:val="24"/>
          <w:sz w:val="36"/>
          <w:szCs w:val="36"/>
        </w:rPr>
        <w:t>:</w:t>
      </w:r>
    </w:p>
    <w:p w14:paraId="3D4D8A1B" w14:textId="16D93B5A" w:rsidR="00F70AD2" w:rsidRDefault="00F70AD2" w:rsidP="00E6165F">
      <w:pPr>
        <w:pStyle w:val="NormalWeb"/>
        <w:spacing w:before="0" w:beforeAutospacing="0" w:after="0" w:afterAutospacing="0"/>
        <w:rPr>
          <w:rFonts w:asciiTheme="minorHAnsi" w:hAnsi="Calibri" w:cstheme="minorBidi"/>
          <w:color w:val="000000" w:themeColor="text1"/>
          <w:kern w:val="24"/>
          <w:sz w:val="36"/>
          <w:szCs w:val="36"/>
        </w:rPr>
      </w:pPr>
      <w:r>
        <w:rPr>
          <w:noProof/>
        </w:rPr>
        <w:drawing>
          <wp:inline distT="0" distB="0" distL="0" distR="0" wp14:anchorId="26C69E0D" wp14:editId="29B9F7C2">
            <wp:extent cx="8128635" cy="4383613"/>
            <wp:effectExtent l="0" t="0" r="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2" t="20727" b="22435"/>
                    <a:stretch/>
                  </pic:blipFill>
                  <pic:spPr bwMode="auto">
                    <a:xfrm>
                      <a:off x="0" y="0"/>
                      <a:ext cx="8133000" cy="4385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80F23" w14:textId="5164EF01" w:rsidR="00F70AD2" w:rsidRDefault="00FC75B8" w:rsidP="00E6165F">
      <w:pPr>
        <w:pStyle w:val="NormalWeb"/>
        <w:spacing w:before="0" w:beforeAutospacing="0" w:after="0" w:afterAutospacing="0"/>
      </w:pPr>
      <w:r>
        <w:br/>
        <w:t xml:space="preserve">Jack says that </w:t>
      </w:r>
      <w:r w:rsidR="006E6938">
        <w:t>this is an entities show page.</w:t>
      </w:r>
    </w:p>
    <w:p w14:paraId="535BD912" w14:textId="77777777" w:rsidR="00FC75B8" w:rsidRDefault="00FC75B8" w:rsidP="00E6165F">
      <w:pPr>
        <w:pStyle w:val="NormalWeb"/>
        <w:spacing w:before="0" w:beforeAutospacing="0" w:after="0" w:afterAutospacing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0"/>
        <w:gridCol w:w="4950"/>
        <w:gridCol w:w="4520"/>
      </w:tblGrid>
      <w:tr w:rsidR="009257B7" w:rsidRPr="00F70AD2" w14:paraId="2B5BB6E7" w14:textId="419F354D" w:rsidTr="009257B7">
        <w:tc>
          <w:tcPr>
            <w:tcW w:w="3905" w:type="dxa"/>
          </w:tcPr>
          <w:p w14:paraId="081F1455" w14:textId="2D6F032A" w:rsidR="009257B7" w:rsidRPr="00F70AD2" w:rsidRDefault="009257B7" w:rsidP="005F323A">
            <w:pPr>
              <w:pStyle w:val="NormalWeb"/>
              <w:spacing w:before="0" w:beforeAutospacing="0" w:after="0" w:afterAutospacing="0"/>
            </w:pPr>
            <w:r w:rsidRPr="00F70AD2"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lastRenderedPageBreak/>
              <w:t xml:space="preserve">filter the DB data to show only those obligations that include the </w:t>
            </w:r>
            <w:proofErr w:type="spellStart"/>
            <w:r w:rsidRPr="00F70AD2"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>entity_id</w:t>
            </w:r>
            <w:proofErr w:type="spellEnd"/>
            <w:r w:rsidRPr="00F70AD2"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 of the user</w:t>
            </w:r>
          </w:p>
        </w:tc>
        <w:tc>
          <w:tcPr>
            <w:tcW w:w="5074" w:type="dxa"/>
          </w:tcPr>
          <w:p w14:paraId="39F36669" w14:textId="064DE896" w:rsidR="009257B7" w:rsidRDefault="009257B7" w:rsidP="005F323A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</w:pPr>
            <w:r w:rsidRPr="00F70AD2">
              <w:rPr>
                <w:rFonts w:asciiTheme="minorHAnsi" w:hAnsi="Calibri" w:cstheme="minorBidi"/>
                <w:b/>
                <w:color w:val="000000" w:themeColor="text1"/>
                <w:kern w:val="24"/>
                <w:sz w:val="36"/>
                <w:szCs w:val="36"/>
              </w:rPr>
              <w:t>obligation subset</w:t>
            </w:r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 = find all obligations where </w:t>
            </w:r>
            <w:proofErr w:type="spellStart"/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>entity_id</w:t>
            </w:r>
            <w:proofErr w:type="spellEnd"/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 is the same as the </w:t>
            </w:r>
            <w:proofErr w:type="spellStart"/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>entity_id</w:t>
            </w:r>
            <w:proofErr w:type="spellEnd"/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 in the </w:t>
            </w:r>
            <w:proofErr w:type="spellStart"/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>user_id</w:t>
            </w:r>
            <w:proofErr w:type="spellEnd"/>
          </w:p>
          <w:p w14:paraId="12FECE10" w14:textId="0F6EAE2C" w:rsidR="009257B7" w:rsidRDefault="009257B7" w:rsidP="005F323A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</w:pPr>
          </w:p>
          <w:p w14:paraId="241C8821" w14:textId="652F64CF" w:rsidR="009257B7" w:rsidRDefault="009257B7" w:rsidP="005F323A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</w:pPr>
          </w:p>
          <w:p w14:paraId="49AC9140" w14:textId="77777777" w:rsidR="009257B7" w:rsidRDefault="009257B7" w:rsidP="005F323A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</w:pPr>
          </w:p>
          <w:p w14:paraId="4C48DEA7" w14:textId="2C5DF18A" w:rsidR="009257B7" w:rsidRPr="00F70AD2" w:rsidRDefault="009257B7" w:rsidP="005F323A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</w:pPr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this needs to filter all obligations = </w:t>
            </w:r>
            <w:proofErr w:type="spellStart"/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>entity_id</w:t>
            </w:r>
            <w:proofErr w:type="spellEnd"/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 of the user [should I have a tag for this?]</w:t>
            </w:r>
          </w:p>
        </w:tc>
        <w:tc>
          <w:tcPr>
            <w:tcW w:w="4331" w:type="dxa"/>
          </w:tcPr>
          <w:p w14:paraId="0CFEBA33" w14:textId="77777777" w:rsidR="009257B7" w:rsidRDefault="008A45B9" w:rsidP="005F323A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b/>
                <w:color w:val="000000" w:themeColor="text1"/>
                <w:kern w:val="24"/>
                <w:sz w:val="36"/>
                <w:szCs w:val="36"/>
              </w:rPr>
            </w:pPr>
            <w:proofErr w:type="spellStart"/>
            <w:r>
              <w:rPr>
                <w:rFonts w:asciiTheme="minorHAnsi" w:hAnsi="Calibri" w:cstheme="minorBidi"/>
                <w:b/>
                <w:color w:val="000000" w:themeColor="text1"/>
                <w:kern w:val="24"/>
                <w:sz w:val="36"/>
                <w:szCs w:val="36"/>
              </w:rPr>
              <w:t>params</w:t>
            </w:r>
            <w:proofErr w:type="spellEnd"/>
            <w:r>
              <w:rPr>
                <w:rFonts w:asciiTheme="minorHAnsi" w:hAnsi="Calibri" w:cstheme="minorBidi"/>
                <w:b/>
                <w:color w:val="000000" w:themeColor="text1"/>
                <w:kern w:val="24"/>
                <w:sz w:val="36"/>
                <w:szCs w:val="36"/>
              </w:rPr>
              <w:t xml:space="preserve"> needs to pass </w:t>
            </w:r>
            <w:proofErr w:type="spellStart"/>
            <w:r>
              <w:rPr>
                <w:rFonts w:asciiTheme="minorHAnsi" w:hAnsi="Calibri" w:cstheme="minorBidi"/>
                <w:b/>
                <w:color w:val="000000" w:themeColor="text1"/>
                <w:kern w:val="24"/>
                <w:sz w:val="36"/>
                <w:szCs w:val="36"/>
              </w:rPr>
              <w:t>user_id</w:t>
            </w:r>
            <w:proofErr w:type="spellEnd"/>
            <w:r>
              <w:rPr>
                <w:rFonts w:asciiTheme="minorHAnsi" w:hAnsi="Calibri" w:cstheme="minorBidi"/>
                <w:b/>
                <w:color w:val="000000" w:themeColor="text1"/>
                <w:kern w:val="24"/>
                <w:sz w:val="36"/>
                <w:szCs w:val="36"/>
              </w:rPr>
              <w:t xml:space="preserve"> into the search</w:t>
            </w:r>
          </w:p>
          <w:p w14:paraId="7F997C9E" w14:textId="77777777" w:rsidR="008A45B9" w:rsidRDefault="008A45B9" w:rsidP="005F323A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b/>
                <w:color w:val="000000" w:themeColor="text1"/>
                <w:kern w:val="24"/>
                <w:sz w:val="36"/>
                <w:szCs w:val="36"/>
              </w:rPr>
            </w:pPr>
          </w:p>
          <w:p w14:paraId="6DFC51A3" w14:textId="1A678B57" w:rsidR="008A45B9" w:rsidRDefault="008A45B9" w:rsidP="005F323A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b/>
                <w:color w:val="000000" w:themeColor="text1"/>
                <w:kern w:val="24"/>
                <w:sz w:val="36"/>
                <w:szCs w:val="36"/>
              </w:rPr>
            </w:pPr>
            <w:r>
              <w:rPr>
                <w:rFonts w:asciiTheme="minorHAnsi" w:hAnsi="Calibri" w:cstheme="minorBidi"/>
                <w:b/>
                <w:color w:val="000000" w:themeColor="text1"/>
                <w:kern w:val="24"/>
                <w:sz w:val="36"/>
                <w:szCs w:val="36"/>
              </w:rPr>
              <w:t xml:space="preserve">from there need to find and show (loop through) all </w:t>
            </w:r>
            <w:proofErr w:type="spellStart"/>
            <w:proofErr w:type="gramStart"/>
            <w:r>
              <w:rPr>
                <w:rFonts w:asciiTheme="minorHAnsi" w:hAnsi="Calibri" w:cstheme="minorBidi"/>
                <w:b/>
                <w:color w:val="000000" w:themeColor="text1"/>
                <w:kern w:val="24"/>
                <w:sz w:val="36"/>
                <w:szCs w:val="36"/>
              </w:rPr>
              <w:t>Obligations.first.ententity</w:t>
            </w:r>
            <w:proofErr w:type="gramEnd"/>
            <w:r>
              <w:rPr>
                <w:rFonts w:asciiTheme="minorHAnsi" w:hAnsi="Calibri" w:cstheme="minorBidi"/>
                <w:b/>
                <w:color w:val="000000" w:themeColor="text1"/>
                <w:kern w:val="24"/>
                <w:sz w:val="36"/>
                <w:szCs w:val="36"/>
              </w:rPr>
              <w:t>_id</w:t>
            </w:r>
            <w:proofErr w:type="spellEnd"/>
          </w:p>
          <w:p w14:paraId="13CCB201" w14:textId="77777777" w:rsidR="008A45B9" w:rsidRPr="00F70AD2" w:rsidRDefault="008A45B9" w:rsidP="005F323A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b/>
                <w:color w:val="000000" w:themeColor="text1"/>
                <w:kern w:val="24"/>
                <w:sz w:val="36"/>
                <w:szCs w:val="36"/>
              </w:rPr>
            </w:pPr>
          </w:p>
        </w:tc>
      </w:tr>
      <w:tr w:rsidR="009257B7" w:rsidRPr="00F70AD2" w14:paraId="113B679C" w14:textId="2ED57A79" w:rsidTr="009257B7">
        <w:tc>
          <w:tcPr>
            <w:tcW w:w="3905" w:type="dxa"/>
          </w:tcPr>
          <w:p w14:paraId="78849455" w14:textId="03D4CD02" w:rsidR="009257B7" w:rsidRPr="00F70AD2" w:rsidRDefault="009257B7" w:rsidP="005F323A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</w:pPr>
            <w:r w:rsidRPr="00F70AD2"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It then needs to show tasks to be performed by the </w:t>
            </w:r>
            <w:proofErr w:type="spellStart"/>
            <w:r w:rsidRPr="00F70AD2"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>entity_id</w:t>
            </w:r>
            <w:proofErr w:type="spellEnd"/>
            <w:r w:rsidRPr="00F70AD2"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 of the user CHECK TASK AND ENTITY CONNECTION</w:t>
            </w:r>
          </w:p>
        </w:tc>
        <w:tc>
          <w:tcPr>
            <w:tcW w:w="5074" w:type="dxa"/>
          </w:tcPr>
          <w:p w14:paraId="37B2F111" w14:textId="6D2E29EB" w:rsidR="009257B7" w:rsidRDefault="009257B7" w:rsidP="005F323A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</w:pPr>
            <w:r>
              <w:rPr>
                <w:rFonts w:asciiTheme="minorHAnsi" w:hAnsi="Calibri" w:cstheme="minorBidi"/>
                <w:b/>
                <w:color w:val="000000" w:themeColor="text1"/>
                <w:kern w:val="24"/>
                <w:sz w:val="36"/>
                <w:szCs w:val="36"/>
              </w:rPr>
              <w:t xml:space="preserve">relevant </w:t>
            </w:r>
            <w:proofErr w:type="gramStart"/>
            <w:r>
              <w:rPr>
                <w:rFonts w:asciiTheme="minorHAnsi" w:hAnsi="Calibri" w:cstheme="minorBidi"/>
                <w:b/>
                <w:color w:val="000000" w:themeColor="text1"/>
                <w:kern w:val="24"/>
                <w:sz w:val="36"/>
                <w:szCs w:val="36"/>
              </w:rPr>
              <w:t xml:space="preserve">tasks </w:t>
            </w:r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 -</w:t>
            </w:r>
            <w:proofErr w:type="gramEnd"/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 within the obligation sub-set list all </w:t>
            </w:r>
          </w:p>
          <w:p w14:paraId="3F065DAC" w14:textId="48306C00" w:rsidR="009257B7" w:rsidRDefault="009257B7" w:rsidP="005F323A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</w:pPr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tasks assigned to the </w:t>
            </w:r>
            <w:proofErr w:type="spellStart"/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>entity_id</w:t>
            </w:r>
            <w:proofErr w:type="spellEnd"/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 that is the same as the </w:t>
            </w:r>
            <w:proofErr w:type="spellStart"/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>entity_id</w:t>
            </w:r>
            <w:proofErr w:type="spellEnd"/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 of the user </w:t>
            </w:r>
          </w:p>
          <w:p w14:paraId="04AC1133" w14:textId="07F82B86" w:rsidR="009257B7" w:rsidRDefault="009257B7" w:rsidP="005F323A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</w:pPr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FOR THE OTHER VIEW – show tasks where the </w:t>
            </w:r>
            <w:proofErr w:type="spellStart"/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>entity_id</w:t>
            </w:r>
            <w:proofErr w:type="spellEnd"/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 doesn’t equal </w:t>
            </w:r>
            <w:proofErr w:type="spellStart"/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>user_id’s</w:t>
            </w:r>
            <w:proofErr w:type="spellEnd"/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>entity’s_id</w:t>
            </w:r>
            <w:proofErr w:type="spellEnd"/>
          </w:p>
          <w:p w14:paraId="66D6FCE7" w14:textId="77777777" w:rsidR="009257B7" w:rsidRDefault="009257B7" w:rsidP="005F323A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</w:pPr>
          </w:p>
          <w:p w14:paraId="53FE8802" w14:textId="747D650E" w:rsidR="009257B7" w:rsidRDefault="009257B7" w:rsidP="005F323A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</w:pPr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lastRenderedPageBreak/>
              <w:t>[schema - task has one entity – that’s ok</w:t>
            </w:r>
          </w:p>
          <w:p w14:paraId="6D6D44E8" w14:textId="099AB862" w:rsidR="009257B7" w:rsidRDefault="009257B7" w:rsidP="005F323A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</w:pPr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from the list need to then find all the tasks in the obligation that belongs to an entity that is not equal to the </w:t>
            </w:r>
            <w:proofErr w:type="spellStart"/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>entity_id</w:t>
            </w:r>
            <w:proofErr w:type="spellEnd"/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 of the user]</w:t>
            </w:r>
          </w:p>
          <w:p w14:paraId="68D7AB10" w14:textId="0672EEA7" w:rsidR="009257B7" w:rsidRPr="00F70AD2" w:rsidRDefault="009257B7" w:rsidP="00F70AD2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</w:pPr>
          </w:p>
        </w:tc>
        <w:tc>
          <w:tcPr>
            <w:tcW w:w="4331" w:type="dxa"/>
          </w:tcPr>
          <w:p w14:paraId="4EC850F1" w14:textId="77777777" w:rsidR="009257B7" w:rsidRDefault="009257B7" w:rsidP="005F323A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b/>
                <w:color w:val="000000" w:themeColor="text1"/>
                <w:kern w:val="24"/>
                <w:sz w:val="36"/>
                <w:szCs w:val="36"/>
              </w:rPr>
            </w:pPr>
          </w:p>
        </w:tc>
      </w:tr>
      <w:tr w:rsidR="009257B7" w:rsidRPr="00F70AD2" w14:paraId="0E02A469" w14:textId="75D61759" w:rsidTr="009257B7">
        <w:trPr>
          <w:trHeight w:val="479"/>
        </w:trPr>
        <w:tc>
          <w:tcPr>
            <w:tcW w:w="3905" w:type="dxa"/>
          </w:tcPr>
          <w:p w14:paraId="2F028059" w14:textId="72445F6E" w:rsidR="009257B7" w:rsidRPr="00F70AD2" w:rsidRDefault="009257B7" w:rsidP="005F323A">
            <w:pPr>
              <w:pStyle w:val="NormalWeb"/>
              <w:spacing w:before="0" w:beforeAutospacing="0" w:after="0" w:afterAutospacing="0"/>
            </w:pPr>
            <w:r w:rsidRPr="00F70AD2"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lastRenderedPageBreak/>
              <w:t xml:space="preserve">the description of of the task </w:t>
            </w:r>
          </w:p>
        </w:tc>
        <w:tc>
          <w:tcPr>
            <w:tcW w:w="5074" w:type="dxa"/>
          </w:tcPr>
          <w:p w14:paraId="550242CB" w14:textId="09CFAC21" w:rsidR="009257B7" w:rsidRPr="00F70AD2" w:rsidRDefault="009257B7" w:rsidP="00F70AD2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</w:pPr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for those tasks – say the name of the obligation that the clause belongs to </w:t>
            </w:r>
          </w:p>
        </w:tc>
        <w:tc>
          <w:tcPr>
            <w:tcW w:w="4331" w:type="dxa"/>
          </w:tcPr>
          <w:p w14:paraId="314A9D74" w14:textId="77777777" w:rsidR="009257B7" w:rsidRDefault="009257B7" w:rsidP="00F70AD2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</w:pPr>
          </w:p>
        </w:tc>
      </w:tr>
      <w:tr w:rsidR="009257B7" w:rsidRPr="00F70AD2" w14:paraId="7DA66A95" w14:textId="1687492E" w:rsidTr="009257B7">
        <w:tc>
          <w:tcPr>
            <w:tcW w:w="3905" w:type="dxa"/>
          </w:tcPr>
          <w:p w14:paraId="166A0DF7" w14:textId="77777777" w:rsidR="009257B7" w:rsidRPr="00F70AD2" w:rsidRDefault="009257B7" w:rsidP="005F323A">
            <w:pPr>
              <w:pStyle w:val="NormalWeb"/>
              <w:spacing w:before="0" w:beforeAutospacing="0" w:after="0" w:afterAutospacing="0"/>
            </w:pPr>
            <w:r w:rsidRPr="00F70AD2"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>the date of the task</w:t>
            </w:r>
          </w:p>
        </w:tc>
        <w:tc>
          <w:tcPr>
            <w:tcW w:w="5074" w:type="dxa"/>
          </w:tcPr>
          <w:p w14:paraId="0E37480E" w14:textId="33621B7F" w:rsidR="009257B7" w:rsidRPr="00F70AD2" w:rsidRDefault="009257B7" w:rsidP="005F323A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</w:pPr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>for those tasks – say the date</w:t>
            </w:r>
          </w:p>
        </w:tc>
        <w:tc>
          <w:tcPr>
            <w:tcW w:w="4331" w:type="dxa"/>
          </w:tcPr>
          <w:p w14:paraId="5F0F1B9D" w14:textId="77777777" w:rsidR="009257B7" w:rsidRDefault="009257B7" w:rsidP="005F323A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</w:pPr>
          </w:p>
        </w:tc>
      </w:tr>
      <w:tr w:rsidR="009257B7" w:rsidRPr="00F70AD2" w14:paraId="5043C1C3" w14:textId="61A32ED3" w:rsidTr="009257B7">
        <w:tc>
          <w:tcPr>
            <w:tcW w:w="3905" w:type="dxa"/>
          </w:tcPr>
          <w:p w14:paraId="7453DC9F" w14:textId="77777777" w:rsidR="009257B7" w:rsidRPr="00F70AD2" w:rsidRDefault="009257B7" w:rsidP="005F323A">
            <w:pPr>
              <w:pStyle w:val="NormalWeb"/>
              <w:spacing w:before="0" w:beforeAutospacing="0" w:after="0" w:afterAutospacing="0"/>
            </w:pPr>
            <w:r w:rsidRPr="00F70AD2"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the obligation that it came from </w:t>
            </w:r>
          </w:p>
        </w:tc>
        <w:tc>
          <w:tcPr>
            <w:tcW w:w="5074" w:type="dxa"/>
          </w:tcPr>
          <w:p w14:paraId="53CFE4AE" w14:textId="5695FD3D" w:rsidR="009257B7" w:rsidRPr="00F70AD2" w:rsidRDefault="009257B7" w:rsidP="005F323A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</w:pPr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for those tasks – say the obligation it belongs to </w:t>
            </w:r>
          </w:p>
        </w:tc>
        <w:tc>
          <w:tcPr>
            <w:tcW w:w="4331" w:type="dxa"/>
          </w:tcPr>
          <w:p w14:paraId="4C4837DB" w14:textId="77777777" w:rsidR="009257B7" w:rsidRDefault="009257B7" w:rsidP="005F323A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</w:pPr>
          </w:p>
        </w:tc>
      </w:tr>
      <w:tr w:rsidR="009257B7" w:rsidRPr="00F70AD2" w14:paraId="42A56E0E" w14:textId="0993B948" w:rsidTr="009257B7">
        <w:tc>
          <w:tcPr>
            <w:tcW w:w="3905" w:type="dxa"/>
          </w:tcPr>
          <w:p w14:paraId="526D355F" w14:textId="77777777" w:rsidR="009257B7" w:rsidRPr="00F70AD2" w:rsidRDefault="009257B7" w:rsidP="005F323A">
            <w:pPr>
              <w:pStyle w:val="NormalWeb"/>
              <w:spacing w:before="0" w:beforeAutospacing="0" w:after="0" w:afterAutospacing="0"/>
            </w:pPr>
            <w:r w:rsidRPr="00F70AD2"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the clause it came from </w:t>
            </w:r>
          </w:p>
        </w:tc>
        <w:tc>
          <w:tcPr>
            <w:tcW w:w="5074" w:type="dxa"/>
          </w:tcPr>
          <w:p w14:paraId="284D3A99" w14:textId="12210027" w:rsidR="009257B7" w:rsidRPr="00F70AD2" w:rsidRDefault="009257B7" w:rsidP="005F323A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</w:pPr>
            <w:r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for those tasks – say the clause it belongs to </w:t>
            </w:r>
          </w:p>
        </w:tc>
        <w:tc>
          <w:tcPr>
            <w:tcW w:w="4331" w:type="dxa"/>
          </w:tcPr>
          <w:p w14:paraId="0337C824" w14:textId="77777777" w:rsidR="009257B7" w:rsidRDefault="009257B7" w:rsidP="005F323A">
            <w:pPr>
              <w:pStyle w:val="NormalWeb"/>
              <w:spacing w:before="0" w:beforeAutospacing="0" w:after="0" w:afterAutospacing="0"/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</w:pPr>
          </w:p>
        </w:tc>
      </w:tr>
    </w:tbl>
    <w:p w14:paraId="5D5B69BB" w14:textId="5C16CCE4" w:rsidR="00E6165F" w:rsidRDefault="00E6165F" w:rsidP="001A31A8"/>
    <w:p w14:paraId="71BF40A9" w14:textId="77777777" w:rsidR="00602CC7" w:rsidRDefault="00602CC7" w:rsidP="001A31A8"/>
    <w:p w14:paraId="51207A92" w14:textId="77777777" w:rsidR="00602CC7" w:rsidRDefault="00602CC7" w:rsidP="001A31A8"/>
    <w:p w14:paraId="660B1186" w14:textId="51AC1D64" w:rsidR="00602CC7" w:rsidRDefault="00602CC7" w:rsidP="00602CC7">
      <w:pPr>
        <w:pStyle w:val="Heading1"/>
      </w:pPr>
      <w:r>
        <w:lastRenderedPageBreak/>
        <w:t>What am I waiting for from others?</w:t>
      </w:r>
    </w:p>
    <w:p w14:paraId="170F8CB2" w14:textId="6C62B090" w:rsidR="00602CC7" w:rsidRDefault="00602CC7" w:rsidP="001A31A8">
      <w:r>
        <w:rPr>
          <w:noProof/>
          <w:lang w:eastAsia="en-US"/>
        </w:rPr>
        <w:drawing>
          <wp:inline distT="0" distB="0" distL="0" distR="0" wp14:anchorId="211C8245" wp14:editId="2BA9B1CD">
            <wp:extent cx="5867400" cy="350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7" t="19445" r="8018" b="21581"/>
                    <a:stretch/>
                  </pic:blipFill>
                  <pic:spPr bwMode="auto">
                    <a:xfrm>
                      <a:off x="0" y="0"/>
                      <a:ext cx="586740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6D1D4" w14:textId="77777777" w:rsidR="00602CC7" w:rsidRDefault="00602CC7" w:rsidP="001A31A8"/>
    <w:p w14:paraId="77C26097" w14:textId="657B9B33" w:rsidR="00602CC7" w:rsidRDefault="00602CC7" w:rsidP="001A31A8">
      <w:r>
        <w:t xml:space="preserve">same selection of obligations = </w:t>
      </w:r>
      <w:proofErr w:type="spellStart"/>
      <w:r>
        <w:t>entity_id</w:t>
      </w:r>
      <w:proofErr w:type="spellEnd"/>
      <w:r>
        <w:t xml:space="preserve"> of the </w:t>
      </w:r>
      <w:proofErr w:type="spellStart"/>
      <w:r>
        <w:t>user_id</w:t>
      </w:r>
      <w:proofErr w:type="spellEnd"/>
    </w:p>
    <w:p w14:paraId="770066FB" w14:textId="0DB6A806" w:rsidR="00602CC7" w:rsidRPr="001A31A8" w:rsidRDefault="00602CC7" w:rsidP="001A31A8">
      <w:r>
        <w:t xml:space="preserve">when displaying tasks, display the tasks that relate to that sub-set of obligations that belong to an entity whose id doesn’t equal the </w:t>
      </w:r>
      <w:proofErr w:type="spellStart"/>
      <w:r>
        <w:t>entity_id</w:t>
      </w:r>
      <w:proofErr w:type="spellEnd"/>
      <w:r>
        <w:t xml:space="preserve"> of the user. </w:t>
      </w:r>
    </w:p>
    <w:sectPr w:rsidR="00602CC7" w:rsidRPr="001A31A8" w:rsidSect="00E6165F">
      <w:pgSz w:w="15840" w:h="12240" w:orient="landscape"/>
      <w:pgMar w:top="1440" w:right="720" w:bottom="1440" w:left="1800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58D21F" w14:textId="77777777" w:rsidR="0025707E" w:rsidRDefault="0025707E">
      <w:r>
        <w:separator/>
      </w:r>
    </w:p>
    <w:p w14:paraId="6F81CEF1" w14:textId="77777777" w:rsidR="0025707E" w:rsidRDefault="0025707E"/>
  </w:endnote>
  <w:endnote w:type="continuationSeparator" w:id="0">
    <w:p w14:paraId="5A0DE7C2" w14:textId="77777777" w:rsidR="0025707E" w:rsidRDefault="0025707E">
      <w:r>
        <w:continuationSeparator/>
      </w:r>
    </w:p>
    <w:p w14:paraId="6280E8EC" w14:textId="77777777" w:rsidR="0025707E" w:rsidRDefault="0025707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EF4262" w14:textId="77777777" w:rsidR="00273530" w:rsidRDefault="00F74E83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240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D697AA" w14:textId="77777777" w:rsidR="0025707E" w:rsidRDefault="0025707E">
      <w:r>
        <w:separator/>
      </w:r>
    </w:p>
    <w:p w14:paraId="538523CE" w14:textId="77777777" w:rsidR="0025707E" w:rsidRDefault="0025707E"/>
  </w:footnote>
  <w:footnote w:type="continuationSeparator" w:id="0">
    <w:p w14:paraId="765887BF" w14:textId="77777777" w:rsidR="0025707E" w:rsidRDefault="0025707E">
      <w:r>
        <w:continuationSeparator/>
      </w:r>
    </w:p>
    <w:p w14:paraId="3D5C8F64" w14:textId="77777777" w:rsidR="0025707E" w:rsidRDefault="0025707E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F2CC353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1B1116CF"/>
    <w:multiLevelType w:val="hybridMultilevel"/>
    <w:tmpl w:val="84C89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6E644F"/>
    <w:multiLevelType w:val="hybridMultilevel"/>
    <w:tmpl w:val="1174E4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910A35"/>
    <w:multiLevelType w:val="hybridMultilevel"/>
    <w:tmpl w:val="99908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052EDF"/>
    <w:multiLevelType w:val="hybridMultilevel"/>
    <w:tmpl w:val="B92EC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E7013D"/>
    <w:multiLevelType w:val="hybridMultilevel"/>
    <w:tmpl w:val="A6A24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7"/>
  </w:num>
  <w:num w:numId="5">
    <w:abstractNumId w:val="9"/>
  </w:num>
  <w:num w:numId="6">
    <w:abstractNumId w:val="5"/>
  </w:num>
  <w:num w:numId="7">
    <w:abstractNumId w:val="0"/>
  </w:num>
  <w:num w:numId="8">
    <w:abstractNumId w:val="6"/>
  </w:num>
  <w:num w:numId="9">
    <w:abstractNumId w:val="7"/>
    <w:lvlOverride w:ilvl="0">
      <w:startOverride w:val="1"/>
    </w:lvlOverride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proofState w:spelling="clean" w:grammar="clean"/>
  <w:attachedTemplate r:id="rId1"/>
  <w:defaultTabStop w:val="720"/>
  <w:drawingGridHorizontalSpacing w:val="150"/>
  <w:drawingGridVerticalSpacing w:val="20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988"/>
    <w:rsid w:val="000211DA"/>
    <w:rsid w:val="0008116D"/>
    <w:rsid w:val="000A50A4"/>
    <w:rsid w:val="00120EB1"/>
    <w:rsid w:val="00143D68"/>
    <w:rsid w:val="001A31A8"/>
    <w:rsid w:val="001C0A82"/>
    <w:rsid w:val="00213369"/>
    <w:rsid w:val="0025707E"/>
    <w:rsid w:val="00261E57"/>
    <w:rsid w:val="00273530"/>
    <w:rsid w:val="003328F9"/>
    <w:rsid w:val="004B4027"/>
    <w:rsid w:val="004C0FE3"/>
    <w:rsid w:val="004E187D"/>
    <w:rsid w:val="00530359"/>
    <w:rsid w:val="00602CC7"/>
    <w:rsid w:val="00697B82"/>
    <w:rsid w:val="006E6938"/>
    <w:rsid w:val="007936A8"/>
    <w:rsid w:val="00795988"/>
    <w:rsid w:val="0083240B"/>
    <w:rsid w:val="008A45B9"/>
    <w:rsid w:val="00915F35"/>
    <w:rsid w:val="009257B7"/>
    <w:rsid w:val="009E6451"/>
    <w:rsid w:val="00A30868"/>
    <w:rsid w:val="00A35560"/>
    <w:rsid w:val="00A625B2"/>
    <w:rsid w:val="00A97C02"/>
    <w:rsid w:val="00B47AC2"/>
    <w:rsid w:val="00B5556E"/>
    <w:rsid w:val="00E6165F"/>
    <w:rsid w:val="00EF616E"/>
    <w:rsid w:val="00F02E94"/>
    <w:rsid w:val="00F21057"/>
    <w:rsid w:val="00F50DC1"/>
    <w:rsid w:val="00F70AD2"/>
    <w:rsid w:val="00F74E83"/>
    <w:rsid w:val="00FC75B8"/>
    <w:rsid w:val="00FD7199"/>
    <w:rsid w:val="00FE3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E131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rsid w:val="004B4027"/>
    <w:pPr>
      <w:numPr>
        <w:numId w:val="4"/>
      </w:numPr>
      <w:ind w:left="431" w:hanging="431"/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table" w:styleId="TableGrid">
    <w:name w:val="Table Grid"/>
    <w:basedOn w:val="TableNormal"/>
    <w:uiPriority w:val="39"/>
    <w:rsid w:val="007959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unhideWhenUsed/>
    <w:qFormat/>
    <w:rsid w:val="004B4027"/>
    <w:pPr>
      <w:contextualSpacing/>
    </w:pPr>
  </w:style>
  <w:style w:type="table" w:styleId="PlainTable1">
    <w:name w:val="Plain Table 1"/>
    <w:basedOn w:val="TableNormal"/>
    <w:uiPriority w:val="41"/>
    <w:rsid w:val="0008116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Highlight">
    <w:name w:val="Highlight"/>
    <w:basedOn w:val="Normal"/>
    <w:qFormat/>
    <w:rsid w:val="0008116D"/>
    <w:pPr>
      <w:shd w:val="clear" w:color="auto" w:fill="FFC9FF"/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E6165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sz w:val="24"/>
      <w:szCs w:val="24"/>
      <w:lang w:eastAsia="en-US"/>
    </w:rPr>
  </w:style>
  <w:style w:type="table" w:styleId="GridTable5Dark-Accent4">
    <w:name w:val="Grid Table 5 Dark Accent 4"/>
    <w:basedOn w:val="TableNormal"/>
    <w:uiPriority w:val="50"/>
    <w:rsid w:val="001C0A8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BED1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6152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6152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6152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6152F" w:themeFill="accent4"/>
      </w:tcPr>
    </w:tblStylePr>
    <w:tblStylePr w:type="band1Vert">
      <w:tblPr/>
      <w:tcPr>
        <w:shd w:val="clear" w:color="auto" w:fill="DF7DA4" w:themeFill="accent4" w:themeFillTint="66"/>
      </w:tcPr>
    </w:tblStylePr>
    <w:tblStylePr w:type="band1Horz">
      <w:tblPr/>
      <w:tcPr>
        <w:shd w:val="clear" w:color="auto" w:fill="DF7DA4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footer" Target="footer1.xml"/><Relationship Id="rId10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Jane/Library/Containers/com.microsoft.Word/Data/Library/Caches/3081/TM10002086/Take%20Notes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144</TotalTime>
  <Pages>17</Pages>
  <Words>705</Words>
  <Characters>4020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Hogan</dc:creator>
  <cp:keywords/>
  <dc:description/>
  <cp:lastModifiedBy>Jane Hogan</cp:lastModifiedBy>
  <cp:revision>9</cp:revision>
  <cp:lastPrinted>2016-06-01T07:12:00Z</cp:lastPrinted>
  <dcterms:created xsi:type="dcterms:W3CDTF">2016-06-01T02:06:00Z</dcterms:created>
  <dcterms:modified xsi:type="dcterms:W3CDTF">2016-06-03T05:05:00Z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